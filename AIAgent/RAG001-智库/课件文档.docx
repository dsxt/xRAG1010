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922F7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掌柜智库0525</w:t>
      </w:r>
    </w:p>
    <w:p w14:paraId="75E9B71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git概念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16C76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2" w:type="dxa"/>
          </w:tcPr>
          <w:p w14:paraId="26D8026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10B60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什么是git</w:t>
            </w:r>
          </w:p>
          <w:p w14:paraId="475C38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Git分布式版本控制工具</w:t>
            </w:r>
          </w:p>
          <w:p w14:paraId="1999607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0FD2C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git组成</w:t>
            </w:r>
          </w:p>
          <w:p w14:paraId="7598CF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本地仓库git</w:t>
            </w:r>
          </w:p>
          <w:p w14:paraId="0D8575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云仓库github(gitee)</w:t>
            </w:r>
          </w:p>
          <w:p w14:paraId="3029B67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D13F9E2">
      <w:pPr>
        <w:rPr>
          <w:rFonts w:hint="default"/>
          <w:lang w:val="en-US" w:eastAsia="zh-CN"/>
        </w:rPr>
      </w:pPr>
    </w:p>
    <w:p w14:paraId="7045AF8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git的操作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05D11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0B74A41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4AF6E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4102735</wp:posOffset>
                      </wp:positionH>
                      <wp:positionV relativeFrom="paragraph">
                        <wp:posOffset>68580</wp:posOffset>
                      </wp:positionV>
                      <wp:extent cx="725805" cy="693420"/>
                      <wp:effectExtent l="12700" t="12700" r="23495" b="17780"/>
                      <wp:wrapNone/>
                      <wp:docPr id="4" name="椭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21030" y="8195310"/>
                                <a:ext cx="725805" cy="6934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BCD1DE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Txt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323.05pt;margin-top:5.4pt;height:54.6pt;width:57.15pt;z-index:251664384;v-text-anchor:middle;mso-width-relative:page;mso-height-relative:page;" fillcolor="#A3C4FF [3216]" filled="t" stroked="t" coordsize="21600,21600" o:gfxdata="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99oNI9cAAAAKAQAADwAA&#10;AAAAAAABACAAAAAiAAAAZHJzL2Rvd25yZXYueG1sUEsBAhQAFAAAAAgAh07iQH9Nj7/7AgAAWwYA&#10;AA4AAAAAAAAAAQAgAAAAJgEAAGRycy9lMm9Eb2MueG1sUEsFBgAAAAAGAAYAWQEAAJMGAAAAAA==&#10;">
                      <v:fill type="gradient" on="t" color2="#E5EEFF [3216]" colors="0f #A3C4FF;22938f #BFD5FF;65536f #E5EEFF" angle="180" focus="100%" focussize="0,0" rotate="t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20BCD1DE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Txt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1497330</wp:posOffset>
                      </wp:positionH>
                      <wp:positionV relativeFrom="paragraph">
                        <wp:posOffset>179705</wp:posOffset>
                      </wp:positionV>
                      <wp:extent cx="1405890" cy="777875"/>
                      <wp:effectExtent l="12700" t="12700" r="29210" b="28575"/>
                      <wp:wrapNone/>
                      <wp:docPr id="1" name="立方体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528445" y="5989955"/>
                                <a:ext cx="1405890" cy="77787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C4B750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117.9pt;margin-top:14.15pt;height:61.25pt;width:110.7pt;z-index:251661312;v-text-anchor:middle;mso-width-relative:page;mso-height-relative:page;" fillcolor="#4F81BD [3204]" filled="t" stroked="t" coordsize="21600,21600" o:gfxdata="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ukSqKtoAAAAKAQAADwAAAAAAAAABACAAAAAiAAAAZHJzL2Rvd25yZXYueG1sUEsBAhQAFAAAAAgA&#10;h07iQA6RU+mVAgAAGQUAAA4AAAAAAAAAAQAgAAAAKQEAAGRycy9lMm9Eb2MueG1sUEsFBgAAAAAG&#10;AAYAWQEAADAGAAAAAA==&#10;" adj="5400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19C4B750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3293110</wp:posOffset>
                      </wp:positionH>
                      <wp:positionV relativeFrom="paragraph">
                        <wp:posOffset>165735</wp:posOffset>
                      </wp:positionV>
                      <wp:extent cx="1405890" cy="777875"/>
                      <wp:effectExtent l="12700" t="12700" r="29210" b="28575"/>
                      <wp:wrapNone/>
                      <wp:docPr id="2" name="立方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5890" cy="77787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D04730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259.3pt;margin-top:13.05pt;height:61.25pt;width:110.7pt;z-index:251662336;v-text-anchor:middle;mso-width-relative:page;mso-height-relative:page;" fillcolor="#DAFDA7 [3216]" filled="t" stroked="t" coordsize="21600,21600" o:gfxdata="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Y4oEn9gAAAAKAQAADwAAAAAA&#10;AAABACAAAAAiAAAAZHJzL2Rvd25yZXYueG1sUEsBAhQAFAAAAAgAh07iQBMBkfX3AgAAUQYAAA4A&#10;AAAAAAAAAQAgAAAAJwEAAGRycy9lMm9Eb2MueG1sUEsFBgAAAAAGAAYAWQEAAJAGAAAAAA==&#10;" adj="5400">
                      <v:fill type="gradient" on="t" color2="#F5FFE6 [3216]" colors="0f #DAFDA7;22938f #E4FDC2;65536f #F5FFE6" angle="180" focus="100%" focussize="0,0" rotate="t"/>
                      <v:stroke weight="2pt" color="#9BBB59 [3206]" joinstyle="round"/>
                      <v:imagedata o:title=""/>
                      <o:lock v:ext="edit" aspectratio="f"/>
                      <v:textbox>
                        <w:txbxContent>
                          <w:p w14:paraId="5DD04730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25278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15E4BD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EBDD2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1200785</wp:posOffset>
                      </wp:positionH>
                      <wp:positionV relativeFrom="paragraph">
                        <wp:posOffset>213995</wp:posOffset>
                      </wp:positionV>
                      <wp:extent cx="3881755" cy="1127760"/>
                      <wp:effectExtent l="12700" t="12700" r="29845" b="21590"/>
                      <wp:wrapNone/>
                      <wp:docPr id="3" name="圆角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46175" y="7171690"/>
                                <a:ext cx="3881755" cy="11277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94.55pt;margin-top:16.85pt;height:88.8pt;width:305.65pt;z-index:251663360;v-text-anchor:middle;mso-width-relative:page;mso-height-relative:page;" filled="f" stroked="t" coordsize="21600,21600" arcsize="0.166666666666667" o:gfxdata="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FSo0/7bAAAACgEAAA8AAAAAAAAAAQAg&#10;AAAAIgAAAGRycy9kb3ducmV2LnhtbFBLAQIUABQAAAAIAIdO4kCaze3xfQIAAMwEAAAOAAAAAAAA&#10;AAEAIAAAACoBAABkcnMvZTJvRG9jLnhtbFBLBQYAAAAABgAGAFkBAAAZBgAAAAA=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  <w:p w14:paraId="7062FD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2813050</wp:posOffset>
                      </wp:positionH>
                      <wp:positionV relativeFrom="paragraph">
                        <wp:posOffset>233680</wp:posOffset>
                      </wp:positionV>
                      <wp:extent cx="725805" cy="693420"/>
                      <wp:effectExtent l="4445" t="4445" r="12700" b="6985"/>
                      <wp:wrapNone/>
                      <wp:docPr id="5" name="椭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5805" cy="693420"/>
                              </a:xfrm>
                              <a:prstGeom prst="ellipse">
                                <a:avLst/>
                              </a:prstGeom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D402759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Txt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21.5pt;margin-top:18.4pt;height:54.6pt;width:57.15pt;z-index:251665408;v-text-anchor:middle;mso-width-relative:page;mso-height-relative:page;" filled="f" stroked="t" coordsize="21600,21600" o:gfxdata="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hinas2gAAAAoBAAAPAAAAAAAAAAEAIAAAACIAAABkcnMvZG93bnJldi54bWxQ&#10;SwECFAAUAAAACACHTuJAy+dJ+WcCAAC/BAAADgAAAAAAAAABACAAAAApAQAAZHJzL2Uyb0RvYy54&#10;bWxQSwUGAAAAAAYABgBZAQAAAgYAAAAA&#10;">
                      <v:fill on="f" focussize="0,0"/>
                      <v:stroke color="#4F81BD [3204]" joinstyle="round" dashstyle="dash"/>
                      <v:imagedata o:title=""/>
                      <o:lock v:ext="edit" aspectratio="f"/>
                      <v:textbox>
                        <w:txbxContent>
                          <w:p w14:paraId="1D402759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Txt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FF936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1752C5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A4A2E3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236D89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79637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73347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status</w:t>
            </w:r>
          </w:p>
          <w:p w14:paraId="0BBF30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add</w:t>
            </w:r>
          </w:p>
          <w:p w14:paraId="12A212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commit</w:t>
            </w:r>
          </w:p>
          <w:p w14:paraId="5914C22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81A5F4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8D68883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51E5C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3BFAE52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</w:t>
            </w:r>
          </w:p>
          <w:p w14:paraId="2FCA4B3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0A0C3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修改文件</w:t>
            </w:r>
          </w:p>
          <w:p w14:paraId="257AE3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缓存区新版本</w:t>
            </w:r>
          </w:p>
          <w:p w14:paraId="01E602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Vi</w:t>
            </w:r>
          </w:p>
          <w:p w14:paraId="27ADFEA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B5E7B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重新提交</w:t>
            </w:r>
          </w:p>
          <w:p w14:paraId="45CDDA6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缓冲区版本覆盖仓库正式版</w:t>
            </w:r>
          </w:p>
          <w:p w14:paraId="76D18B3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commit</w:t>
            </w:r>
          </w:p>
          <w:p w14:paraId="03C7DD1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D392DB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回退(版本穿梭)：</w:t>
            </w:r>
          </w:p>
          <w:p w14:paraId="359D05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reset --hard 版本号</w:t>
            </w:r>
          </w:p>
          <w:p w14:paraId="38F31F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37FA8BE">
      <w:pPr>
        <w:rPr>
          <w:rFonts w:hint="default"/>
          <w:lang w:val="en-US" w:eastAsia="zh-CN"/>
        </w:rPr>
      </w:pPr>
    </w:p>
    <w:p w14:paraId="0046C8F7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626E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54564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2917825</wp:posOffset>
                      </wp:positionH>
                      <wp:positionV relativeFrom="paragraph">
                        <wp:posOffset>158115</wp:posOffset>
                      </wp:positionV>
                      <wp:extent cx="1243965" cy="699770"/>
                      <wp:effectExtent l="12700" t="12700" r="19685" b="30480"/>
                      <wp:wrapNone/>
                      <wp:docPr id="15" name="立方体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3965" cy="69977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513268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229.75pt;margin-top:12.45pt;height:55.1pt;width:97.95pt;z-index:251670528;v-text-anchor:middle;mso-width-relative:page;mso-height-relative:page;" fillcolor="#FFA2A1 [3216]" filled="t" stroked="t" coordsize="21600,21600" o:gfxdata="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sqV25tYAAAAKAQAADwAAAAAAAAAB&#10;ACAAAAAiAAAAZHJzL2Rvd25yZXYueG1sUEsBAhQAFAAAAAgAh07iQN27bt32AgAAUwYAAA4AAAAA&#10;AAAAAQAgAAAAJQEAAGRycy9lMm9Eb2MueG1sUEsFBgAAAAAGAAYAWQEAAI0GAAAAAA==&#10;" adj="5400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  <v:textbox>
                        <w:txbxContent>
                          <w:p w14:paraId="12513268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2917190</wp:posOffset>
                      </wp:positionH>
                      <wp:positionV relativeFrom="paragraph">
                        <wp:posOffset>177165</wp:posOffset>
                      </wp:positionV>
                      <wp:extent cx="1243965" cy="699770"/>
                      <wp:effectExtent l="12700" t="12700" r="19685" b="30480"/>
                      <wp:wrapNone/>
                      <wp:docPr id="6" name="立方体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065" y="5073015"/>
                                <a:ext cx="1243965" cy="69977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7F811CB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229.7pt;margin-top:13.95pt;height:55.1pt;width:97.95pt;z-index:251666432;v-text-anchor:middle;mso-width-relative:page;mso-height-relative:page;" filled="f" stroked="t" coordsize="21600,21600" o:gfxdata="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0dmUNgAAAAKAQAADwAAAAAAAAABACAAAAAi&#10;AAAAZHJzL2Rvd25yZXYueG1sUEsBAhQAFAAAAAgAh07iQNZqagJ8AgAAzgQAAA4AAAAAAAAAAQAg&#10;AAAAJwEAAGRycy9lMm9Eb2MueG1sUEsFBgAAAAAGAAYAWQEAABUGAAAAAA==&#10;" adj="5400">
                      <v:fill on="f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17F811CB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CEBA62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E1622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1494790</wp:posOffset>
                      </wp:positionH>
                      <wp:positionV relativeFrom="paragraph">
                        <wp:posOffset>130810</wp:posOffset>
                      </wp:positionV>
                      <wp:extent cx="1422400" cy="612140"/>
                      <wp:effectExtent l="0" t="13335" r="6350" b="22225"/>
                      <wp:wrapNone/>
                      <wp:docPr id="14" name="直接箭头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" idx="2"/>
                              <a:endCxn id="12" idx="0"/>
                            </wps:cNvCnPr>
                            <wps:spPr>
                              <a:xfrm flipH="1">
                                <a:off x="1764665" y="5419090"/>
                                <a:ext cx="1422400" cy="61214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17.7pt;margin-top:10.3pt;height:48.2pt;width:112pt;z-index:251669504;mso-width-relative:page;mso-height-relative:page;" filled="f" stroked="t" coordsize="21600,21600" o:gfxdata="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KsDuNcAAAAKAQAADwAAAAAAAAABACAAAAAiAAAAZHJzL2Rvd25yZXYu&#10;eG1sUEsBAhQAFAAAAAgAh07iQJ7nJQ41AgAAPwQAAA4AAAAAAAAAAQAgAAAAJgEAAGRycy9lMm9E&#10;b2MueG1sUEsFBgAAAAAGAAYAWQEAAM0FAAAAAA==&#10;">
                      <v:fill on="f" focussize="0,0"/>
                      <v:stroke weight="2pt" color="#4F81BD [3204]" joinstyle="round" startarrow="open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61D8A18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6A5289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D397A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17145</wp:posOffset>
                      </wp:positionV>
                      <wp:extent cx="1243965" cy="699770"/>
                      <wp:effectExtent l="12700" t="12700" r="19685" b="30480"/>
                      <wp:wrapNone/>
                      <wp:docPr id="12" name="立方体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3965" cy="69977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DF00B7A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61.85pt;margin-top:1.35pt;height:55.1pt;width:97.95pt;z-index:251668480;v-text-anchor:middle;mso-width-relative:page;mso-height-relative:page;" filled="f" stroked="t" coordsize="21600,21600" o:gfxdata="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Ccw9W1gAAAAkBAAAPAAAAAAAAAAEAIAAAACIAAABkcnMvZG93bnJl&#10;di54bWxQSwECFAAUAAAACACHTuJAMZhxs3ECAADEBAAADgAAAAAAAAABACAAAAAlAQAAZHJzL2Uy&#10;b0RvYy54bWxQSwUGAAAAAAYABgBZAQAACAYAAAAA&#10;" adj="5400">
                      <v:fill on="f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5DF00B7A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5062220</wp:posOffset>
                      </wp:positionH>
                      <wp:positionV relativeFrom="paragraph">
                        <wp:posOffset>108585</wp:posOffset>
                      </wp:positionV>
                      <wp:extent cx="1243965" cy="699770"/>
                      <wp:effectExtent l="12700" t="12700" r="19685" b="30480"/>
                      <wp:wrapNone/>
                      <wp:docPr id="9" name="立方体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3965" cy="69977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32DE2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398.6pt;margin-top:8.55pt;height:55.1pt;width:97.95pt;z-index:251667456;v-text-anchor:middle;mso-width-relative:page;mso-height-relative:page;" fillcolor="#FFA2A1 [3216]" filled="t" stroked="t" coordsize="21600,21600" o:gfxdata="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JFjeg/XAAAACgEAAA8AAAAAAAAA&#10;AQAgAAAAIgAAAGRycy9kb3ducmV2LnhtbFBLAQIUABQAAAAIAIdO4kDMmTL59gIAAFEGAAAOAAAA&#10;AAAAAAEAIAAAACYBAABkcnMvZTJvRG9jLnhtbFBLBQYAAAAABgAGAFkBAACOBgAAAAA=&#10;" adj="5400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  <v:textbox>
                        <w:txbxContent>
                          <w:p w14:paraId="25032DE2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394A6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E8F52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1258570</wp:posOffset>
                      </wp:positionH>
                      <wp:positionV relativeFrom="paragraph">
                        <wp:posOffset>237490</wp:posOffset>
                      </wp:positionV>
                      <wp:extent cx="155575" cy="285115"/>
                      <wp:effectExtent l="12700" t="12700" r="22225" b="26035"/>
                      <wp:wrapNone/>
                      <wp:docPr id="19" name="上箭头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528445" y="6735445"/>
                                <a:ext cx="155575" cy="285115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8" type="#_x0000_t68" style="position:absolute;left:0pt;margin-left:99.1pt;margin-top:18.7pt;height:22.45pt;width:12.25pt;z-index:251672576;v-text-anchor:middle;mso-width-relative:page;mso-height-relative:page;" fillcolor="#4F81BD [3204]" filled="t" stroked="t" coordsize="21600,21600" o:gfxdata="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+ydlt9YAAAAJAQAA&#10;DwAAAAAAAAABACAAAAAiAAAAZHJzL2Rvd25yZXYueG1sUEsBAhQAFAAAAAgAh07iQB2PxoKNAgAA&#10;EgUAAA4AAAAAAAAAAQAgAAAAJQEAAGRycy9lMm9Eb2MueG1sUEsFBgAAAAAGAAYAWQEAACQGAAAA&#10;AA==&#10;" adj="5893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1838DAC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71396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721360</wp:posOffset>
                      </wp:positionH>
                      <wp:positionV relativeFrom="paragraph">
                        <wp:posOffset>8890</wp:posOffset>
                      </wp:positionV>
                      <wp:extent cx="1243965" cy="699770"/>
                      <wp:effectExtent l="12700" t="12700" r="19685" b="30480"/>
                      <wp:wrapNone/>
                      <wp:docPr id="18" name="立方体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3965" cy="69977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39A21A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56.8pt;margin-top:0.7pt;height:55.1pt;width:97.95pt;z-index:251671552;v-text-anchor:middle;mso-width-relative:page;mso-height-relative:page;" fillcolor="#DAFDA7 [3216]" filled="t" stroked="t" coordsize="21600,21600" o:gfxdata="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G9VZ0DXAAAACQEAAA8AAAAA&#10;AAAAAQAgAAAAIgAAAGRycy9kb3ducmV2LnhtbFBLAQIUABQAAAAIAIdO4kCxmTTw+QIAAFMGAAAO&#10;AAAAAAAAAAEAIAAAACYBAABkcnMvZTJvRG9jLnhtbFBLBQYAAAAABgAGAFkBAACRBgAAAAA=&#10;" adj="5400">
                      <v:fill type="gradient" on="t" color2="#F5FFE6 [3216]" colors="0f #DAFDA7;22938f #E4FDC2;65536f #F5FFE6" angle="180" focus="100%" focussize="0,0" rotate="t"/>
                      <v:stroke weight="2pt" color="#9BBB59 [3206]" joinstyle="round"/>
                      <v:imagedata o:title=""/>
                      <o:lock v:ext="edit" aspectratio="f"/>
                      <v:textbox>
                        <w:txbxContent>
                          <w:p w14:paraId="4839A21A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F06817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1C943B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91787A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E9CFA6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branch 创建</w:t>
            </w:r>
          </w:p>
          <w:p w14:paraId="64A416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branch -v 查看分支</w:t>
            </w:r>
          </w:p>
          <w:p w14:paraId="3A1E5C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checkout 切换分支</w:t>
            </w:r>
          </w:p>
          <w:p w14:paraId="64AD47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merge 合并分支</w:t>
            </w:r>
          </w:p>
          <w:p w14:paraId="186EA59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B36F38E">
      <w:pPr>
        <w:rPr>
          <w:rFonts w:hint="default"/>
          <w:lang w:val="en-US" w:eastAsia="zh-CN"/>
        </w:rPr>
      </w:pPr>
    </w:p>
    <w:p w14:paraId="2E858A1B">
      <w:pPr>
        <w:rPr>
          <w:rFonts w:hint="default"/>
          <w:lang w:val="en-US" w:eastAsia="zh-CN"/>
        </w:rPr>
      </w:pPr>
    </w:p>
    <w:p w14:paraId="39D56C1E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445F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05AF12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冲突：</w:t>
            </w:r>
          </w:p>
          <w:p w14:paraId="063A60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add 冲突文件</w:t>
            </w:r>
          </w:p>
          <w:p w14:paraId="532BB6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Git commit -m </w:t>
            </w:r>
            <w:r>
              <w:rPr>
                <w:rFonts w:hint="default"/>
                <w:vertAlign w:val="baseline"/>
                <w:lang w:val="en-US" w:eastAsia="zh-CN"/>
              </w:rPr>
              <w:t>“”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后面不加文件名</w:t>
            </w:r>
          </w:p>
          <w:p w14:paraId="6D9CD93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63FBF5B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7B4E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798E957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远程：</w:t>
            </w:r>
          </w:p>
          <w:p w14:paraId="450E36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remote -v</w:t>
            </w:r>
          </w:p>
          <w:p w14:paraId="18A937B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remote add 别名 远程地址</w:t>
            </w:r>
          </w:p>
          <w:p w14:paraId="69DB8C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pull 拉取远程内容</w:t>
            </w:r>
          </w:p>
          <w:p w14:paraId="523E5C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push 推送远程</w:t>
            </w:r>
          </w:p>
          <w:p w14:paraId="6C6601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clone 远程地址</w:t>
            </w:r>
          </w:p>
          <w:p w14:paraId="0B4619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2AC3208">
      <w:pPr>
        <w:rPr>
          <w:rFonts w:hint="default"/>
          <w:lang w:val="en-US" w:eastAsia="zh-CN"/>
        </w:rPr>
      </w:pPr>
    </w:p>
    <w:p w14:paraId="25FAD60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pycharm整合git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0AC86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51995A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6EED2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pycharm整合git.exe</w:t>
            </w:r>
          </w:p>
          <w:p w14:paraId="75AA70AF">
            <w:r>
              <w:drawing>
                <wp:inline distT="0" distB="0" distL="114300" distR="114300">
                  <wp:extent cx="4303395" cy="2806700"/>
                  <wp:effectExtent l="0" t="0" r="1905" b="12700"/>
                  <wp:docPr id="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395" cy="280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4D763"/>
          <w:p w14:paraId="570E50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安装gitee插件</w:t>
            </w:r>
          </w:p>
          <w:p w14:paraId="5AD10131">
            <w:r>
              <w:drawing>
                <wp:inline distT="0" distB="0" distL="114300" distR="114300">
                  <wp:extent cx="7012940" cy="2856230"/>
                  <wp:effectExtent l="0" t="0" r="16510" b="1270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2940" cy="285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B6CF7"/>
          <w:p w14:paraId="6AAD8F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 克隆远程工程</w:t>
            </w:r>
          </w:p>
          <w:p w14:paraId="688AA828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7016750" cy="3093085"/>
                  <wp:effectExtent l="0" t="0" r="12700" b="12065"/>
                  <wp:docPr id="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6750" cy="309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BF52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772D10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4BF41FA">
      <w:pPr>
        <w:rPr>
          <w:rFonts w:hint="default"/>
          <w:lang w:val="en-US" w:eastAsia="zh-CN"/>
        </w:rPr>
      </w:pPr>
    </w:p>
    <w:p w14:paraId="71EE2C48">
      <w:pPr>
        <w:rPr>
          <w:rFonts w:hint="default"/>
          <w:lang w:val="en-US" w:eastAsia="zh-CN"/>
        </w:rPr>
      </w:pPr>
    </w:p>
    <w:p w14:paraId="24F40A9B">
      <w:pPr>
        <w:rPr>
          <w:rFonts w:hint="default"/>
          <w:lang w:val="en-US" w:eastAsia="zh-CN"/>
        </w:rPr>
      </w:pPr>
    </w:p>
    <w:p w14:paraId="6B13B4E0">
      <w:pPr>
        <w:rPr>
          <w:rFonts w:hint="default"/>
          <w:lang w:val="en-US" w:eastAsia="zh-CN"/>
        </w:rPr>
      </w:pPr>
    </w:p>
    <w:p w14:paraId="2B478440">
      <w:pPr>
        <w:rPr>
          <w:rFonts w:hint="default"/>
          <w:lang w:val="en-US" w:eastAsia="zh-CN"/>
        </w:rPr>
      </w:pPr>
    </w:p>
    <w:p w14:paraId="3AD89BB8">
      <w:pPr>
        <w:rPr>
          <w:rFonts w:hint="default"/>
          <w:lang w:val="en-US" w:eastAsia="zh-CN"/>
        </w:rPr>
      </w:pPr>
    </w:p>
    <w:p w14:paraId="4B710086">
      <w:pPr>
        <w:rPr>
          <w:rFonts w:hint="default"/>
          <w:lang w:val="en-US" w:eastAsia="zh-CN"/>
        </w:rPr>
      </w:pPr>
    </w:p>
    <w:p w14:paraId="6C2ADDF1">
      <w:pPr>
        <w:rPr>
          <w:rFonts w:hint="default"/>
          <w:lang w:val="en-US" w:eastAsia="zh-CN"/>
        </w:rPr>
      </w:pPr>
    </w:p>
    <w:p w14:paraId="5DCBFACD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6BB1D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3B92CC2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65ED9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3001010</wp:posOffset>
                      </wp:positionH>
                      <wp:positionV relativeFrom="paragraph">
                        <wp:posOffset>241935</wp:posOffset>
                      </wp:positionV>
                      <wp:extent cx="349885" cy="369570"/>
                      <wp:effectExtent l="12700" t="12700" r="18415" b="17780"/>
                      <wp:wrapNone/>
                      <wp:docPr id="42" name="椭圆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85" cy="3695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36.3pt;margin-top:19.05pt;height:29.1pt;width:27.55pt;z-index:251691008;v-text-anchor:middle;mso-width-relative:page;mso-height-relative:page;" fillcolor="#C9B5E8 [3216]" filled="t" stroked="t" coordsize="21600,21600" o:gfxdata="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9+2mvtkAAAAJAQAADwAAAAAAAAABACAAAAAi&#10;AAAAZHJzL2Rvd25yZXYueG1sUEsBAhQAFAAAAAgAh07iQLRkk8btAgAARwYAAA4AAAAAAAAAAQAg&#10;AAAAKAEAAGRycy9lMm9Eb2MueG1sUEsFBgAAAAAGAAYAWQEAAIcGAAAAAA==&#10;">
                      <v:fill type="gradient" on="t" color2="#F0EAF9 [3216]" colors="0f #C9B5E8;22938f #D9CBEE;65536f #F0EAF9" angle="180" focus="100%" focussize="0,0" rotate="t"/>
                      <v:stroke weight="2pt" color="#8064A2 [3207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1705610</wp:posOffset>
                      </wp:positionH>
                      <wp:positionV relativeFrom="paragraph">
                        <wp:posOffset>118745</wp:posOffset>
                      </wp:positionV>
                      <wp:extent cx="349885" cy="369570"/>
                      <wp:effectExtent l="12700" t="12700" r="18415" b="17780"/>
                      <wp:wrapNone/>
                      <wp:docPr id="34" name="椭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85" cy="3695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34.3pt;margin-top:9.35pt;height:29.1pt;width:27.55pt;z-index:251682816;v-text-anchor:middle;mso-width-relative:page;mso-height-relative:page;" fillcolor="#FFA2A1 [3216]" filled="t" stroked="t" coordsize="21600,21600" o:gfxdata="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OS3gyjYAAAACQEAAA8AAAAAAAAAAQAgAAAAIgAAAGRy&#10;cy9kb3ducmV2LnhtbFBLAQIUABQAAAAIAIdO4kD3sMuU6QIAAEcGAAAOAAAAAAAAAAEAIAAAACcB&#10;AABkcnMvZTJvRG9jLnhtbFBLBQYAAAAABgAGAFkBAACCBgAAAAA=&#10;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99060</wp:posOffset>
                      </wp:positionV>
                      <wp:extent cx="349885" cy="369570"/>
                      <wp:effectExtent l="12700" t="12700" r="18415" b="17780"/>
                      <wp:wrapNone/>
                      <wp:docPr id="24" name="椭圆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175" y="1745615"/>
                                <a:ext cx="349885" cy="3695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6.45pt;margin-top:7.8pt;height:29.1pt;width:27.55pt;z-index:251673600;v-text-anchor:middle;mso-width-relative:page;mso-height-relative:page;" filled="f" stroked="t" coordsize="21600,21600" o:gfxdata="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vJmY29gAAAAHAQAADwAAAAAAAAABACAAAAAiAAAAZHJzL2Rvd25y&#10;ZXYueG1sUEsBAhQAFAAAAAgAh07iQJKLbD9wAgAAwwQAAA4AAAAAAAAAAQAgAAAAJwEAAGRycy9l&#10;Mm9Eb2MueG1sUEsFBgAAAAAGAAYAWQEAAAkGAAAAAA==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6A6DA1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2055495</wp:posOffset>
                      </wp:positionH>
                      <wp:positionV relativeFrom="paragraph">
                        <wp:posOffset>61595</wp:posOffset>
                      </wp:positionV>
                      <wp:extent cx="887730" cy="64770"/>
                      <wp:effectExtent l="635" t="12700" r="6985" b="55880"/>
                      <wp:wrapNone/>
                      <wp:docPr id="41" name="直接箭头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4" idx="6"/>
                            </wps:cNvCnPr>
                            <wps:spPr>
                              <a:xfrm>
                                <a:off x="2325370" y="1950085"/>
                                <a:ext cx="887730" cy="647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61.85pt;margin-top:4.85pt;height:5.1pt;width:69.9pt;z-index:251689984;mso-width-relative:page;mso-height-relative:page;" filled="f" stroked="t" coordsize="21600,21600" o:gfxdata="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XzpYi2gAA&#10;AAgBAAAPAAAAAAAAAAEAIAAAACIAAABkcnMvZG93bnJldi54bWxQSwECFAAUAAAACACHTuJA5D3P&#10;XBwCAAAABAAADgAAAAAAAAABACAAAAApAQAAZHJzL2Uyb0RvYy54bWxQSwUGAAAAAAYABgBZAQAA&#10;tw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41910</wp:posOffset>
                      </wp:positionV>
                      <wp:extent cx="1146810" cy="32385"/>
                      <wp:effectExtent l="635" t="27305" r="14605" b="54610"/>
                      <wp:wrapNone/>
                      <wp:docPr id="33" name="直接箭头连接符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" idx="6"/>
                            </wps:cNvCnPr>
                            <wps:spPr>
                              <a:xfrm>
                                <a:off x="828675" y="1930400"/>
                                <a:ext cx="1146810" cy="323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44pt;margin-top:3.3pt;height:2.55pt;width:90.3pt;z-index:251681792;mso-width-relative:page;mso-height-relative:page;" filled="f" stroked="t" coordsize="21600,21600" o:gfxdata="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ySgguNgA&#10;AAAHAQAADwAAAAAAAAABACAAAAAiAAAAZHJzL2Rvd25yZXYueG1sUEsBAhQAFAAAAAgAh07iQJvX&#10;RO8fAgAAAAQAAA4AAAAAAAAAAQAgAAAAJwEAAGRycy9lMm9Eb2MueG1sUEsFBgAAAAAGAAYAWQEA&#10;ALgF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226695</wp:posOffset>
                      </wp:positionV>
                      <wp:extent cx="77470" cy="949325"/>
                      <wp:effectExtent l="12700" t="1270" r="62230" b="1905"/>
                      <wp:wrapNone/>
                      <wp:docPr id="25" name="直接箭头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" idx="4"/>
                            </wps:cNvCnPr>
                            <wps:spPr>
                              <a:xfrm>
                                <a:off x="654050" y="2115185"/>
                                <a:ext cx="77470" cy="949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30.25pt;margin-top:17.85pt;height:74.75pt;width:6.1pt;z-index:251674624;mso-width-relative:page;mso-height-relative:page;" filled="f" stroked="t" coordsize="21600,21600" o:gfxdata="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frUBN2QAA&#10;AAgBAAAPAAAAAAAAAAEAIAAAACIAAABkcnMvZG93bnJldi54bWxQSwECFAAUAAAACACHTuJAe0Mq&#10;Hh0CAAD/AwAADgAAAAAAAAABACAAAAAoAQAAZHJzL2Uyb0RvYy54bWxQSwUGAAAAAAYABgBZAQAA&#10;tw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3ADEB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2574290</wp:posOffset>
                      </wp:positionH>
                      <wp:positionV relativeFrom="paragraph">
                        <wp:posOffset>111125</wp:posOffset>
                      </wp:positionV>
                      <wp:extent cx="466090" cy="958215"/>
                      <wp:effectExtent l="11430" t="0" r="17780" b="13335"/>
                      <wp:wrapNone/>
                      <wp:docPr id="40" name="直接箭头连接符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8" idx="7"/>
                            </wps:cNvCnPr>
                            <wps:spPr>
                              <a:xfrm flipV="1">
                                <a:off x="2844165" y="2241550"/>
                                <a:ext cx="466090" cy="9582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02.7pt;margin-top:8.75pt;height:75.45pt;width:36.7pt;z-index:251688960;mso-width-relative:page;mso-height-relative:page;" filled="f" stroked="t" coordsize="21600,21600" o:gfxdata="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nDDotoAAAAKAQAADwAAAAAAAAABACAAAAAiAAAAZHJzL2Rvd25yZXYueG1sUEsBAhQAFAAA&#10;AAgAh07iQAbLvjomAgAACwQAAA4AAAAAAAAAAQAgAAAAKQEAAGRycy9lMm9Eb2MueG1sUEsFBgAA&#10;AAAGAAYAWQEAAMEF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1621790</wp:posOffset>
                      </wp:positionH>
                      <wp:positionV relativeFrom="paragraph">
                        <wp:posOffset>4445</wp:posOffset>
                      </wp:positionV>
                      <wp:extent cx="259080" cy="997585"/>
                      <wp:effectExtent l="30480" t="3175" r="15240" b="8890"/>
                      <wp:wrapNone/>
                      <wp:docPr id="35" name="直接箭头连接符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4" idx="4"/>
                            </wps:cNvCnPr>
                            <wps:spPr>
                              <a:xfrm flipH="1">
                                <a:off x="1891665" y="2134870"/>
                                <a:ext cx="259080" cy="9975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27.7pt;margin-top:0.35pt;height:78.55pt;width:20.4pt;z-index:251683840;mso-width-relative:page;mso-height-relative:page;" filled="f" stroked="t" coordsize="21600,21600" o:gfxdata="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xrOu52QAAAAgBAAAPAAAAAAAAAAEAIAAAACIAAABkcnMvZG93bnJldi54bWxQSwECFAAUAAAA&#10;CACHTuJAWWCDRCYCAAALBAAADgAAAAAAAAABACAAAAAoAQAAZHJzL2Uyb0RvYy54bWxQSwUGAAAA&#10;AAYABgBZAQAAwA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67BE959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AD84AD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C5106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224155</wp:posOffset>
                      </wp:positionV>
                      <wp:extent cx="349885" cy="369570"/>
                      <wp:effectExtent l="12700" t="12700" r="18415" b="17780"/>
                      <wp:wrapNone/>
                      <wp:docPr id="26" name="椭圆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85" cy="3695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4.6pt;margin-top:17.65pt;height:29.1pt;width:27.55pt;z-index:251675648;v-text-anchor:middle;mso-width-relative:page;mso-height-relative:page;" filled="f" stroked="t" coordsize="21600,21600" o:gfxdata="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LeP+E2gAAAAgBAAAPAAAAAAAAAAEAIAAAACIAAABkcnMvZG93bnJldi54bWxQSwEC&#10;FAAUAAAACACHTuJA8xA/fWQCAAC4BAAADgAAAAAAAAABACAAAAApAQAAZHJzL2Uyb0RvYy54bWxQ&#10;SwUGAAAAAAYABgBZAQAA/wUAAAAA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B415B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1802765</wp:posOffset>
                      </wp:positionH>
                      <wp:positionV relativeFrom="paragraph">
                        <wp:posOffset>212725</wp:posOffset>
                      </wp:positionV>
                      <wp:extent cx="473075" cy="19685"/>
                      <wp:effectExtent l="635" t="41910" r="2540" b="52705"/>
                      <wp:wrapNone/>
                      <wp:docPr id="39" name="直接箭头连接符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6" idx="6"/>
                              <a:endCxn id="38" idx="2"/>
                            </wps:cNvCnPr>
                            <wps:spPr>
                              <a:xfrm>
                                <a:off x="2072640" y="3310890"/>
                                <a:ext cx="473075" cy="196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41.95pt;margin-top:16.75pt;height:1.55pt;width:37.25pt;z-index:251687936;mso-width-relative:page;mso-height-relative:page;" filled="f" stroked="t" coordsize="21600,21600" o:gfxdata="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Yudt2wAAAAkBAAAPAAAAAAAAAAEAIAAAACIAAABkcnMvZG93bnJldi54bWxQSwECFAAU&#10;AAAACACHTuJAN+lR4CcCAAAbBAAADgAAAAAAAAABACAAAAAqAQAAZHJzL2Uyb0RvYy54bWxQSwUG&#10;AAAAAAYABgBZAQAAww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2275840</wp:posOffset>
                      </wp:positionH>
                      <wp:positionV relativeFrom="paragraph">
                        <wp:posOffset>47625</wp:posOffset>
                      </wp:positionV>
                      <wp:extent cx="349885" cy="369570"/>
                      <wp:effectExtent l="12700" t="12700" r="18415" b="17780"/>
                      <wp:wrapNone/>
                      <wp:docPr id="38" name="椭圆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85" cy="3695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79.2pt;margin-top:3.75pt;height:29.1pt;width:27.55pt;z-index:251686912;v-text-anchor:middle;mso-width-relative:page;mso-height-relative:page;" fillcolor="#C9B5E8 [3216]" filled="t" stroked="t" coordsize="21600,21600" o:gfxdata="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AdD/iPYAAAACAEAAA8AAAAAAAAAAQAgAAAAIgAA&#10;AGRycy9kb3ducmV2LnhtbFBLAQIUABQAAAAIAIdO4kBgTZla7AIAAEcGAAAOAAAAAAAAAAEAIAAA&#10;ACcBAABkcnMvZTJvRG9jLnhtbFBLBQYAAAAABgAGAFkBAACFBgAAAAA=&#10;">
                      <v:fill type="gradient" on="t" color2="#F0EAF9 [3216]" colors="0f #C9B5E8;22938f #D9CBEE;65536f #F0EAF9" angle="180" focus="100%" focussize="0,0" rotate="t"/>
                      <v:stroke weight="2pt" color="#8064A2 [3207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1452880</wp:posOffset>
                      </wp:positionH>
                      <wp:positionV relativeFrom="paragraph">
                        <wp:posOffset>27940</wp:posOffset>
                      </wp:positionV>
                      <wp:extent cx="349885" cy="369570"/>
                      <wp:effectExtent l="12700" t="12700" r="18415" b="17780"/>
                      <wp:wrapNone/>
                      <wp:docPr id="36" name="椭圆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85" cy="3695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14.4pt;margin-top:2.2pt;height:29.1pt;width:27.55pt;z-index:251684864;v-text-anchor:middle;mso-width-relative:page;mso-height-relative:page;" fillcolor="#FFA2A1 [3216]" filled="t" stroked="t" coordsize="21600,21600" o:gfxdata="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CDczNr2AAAAAgBAAAPAAAAAAAAAAEAIAAAACIAAABk&#10;cnMvZG93bnJldi54bWxQSwECFAAUAAAACACHTuJAQKAS2OoCAABHBgAADgAAAAAAAAABACAAAAAn&#10;AQAAZHJzL2Uyb0RvYy54bWxQSwUGAAAAAAYABgBZAQAAgwYAAAAA&#10;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167005</wp:posOffset>
                      </wp:positionV>
                      <wp:extent cx="784225" cy="32385"/>
                      <wp:effectExtent l="635" t="28575" r="15240" b="53340"/>
                      <wp:wrapNone/>
                      <wp:docPr id="31" name="直接箭头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6" idx="6"/>
                            </wps:cNvCnPr>
                            <wps:spPr>
                              <a:xfrm>
                                <a:off x="932180" y="3265170"/>
                                <a:ext cx="784225" cy="323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2.15pt;margin-top:13.15pt;height:2.55pt;width:61.75pt;z-index:251680768;mso-width-relative:page;mso-height-relative:page;" filled="f" stroked="t" coordsize="21600,21600" o:gfxdata="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32jax9kA&#10;AAAJAQAADwAAAAAAAAABACAAAAAiAAAAZHJzL2Rvd25yZXYueG1sUEsBAhQAFAAAAAgAh07iQCZM&#10;8qEeAgAA/wMAAA4AAAAAAAAAAQAgAAAAKAEAAGRycy9lMm9Eb2MueG1sUEsFBgAAAAAGAAYAWQEA&#10;ALgF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7D484D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1731645</wp:posOffset>
                      </wp:positionH>
                      <wp:positionV relativeFrom="paragraph">
                        <wp:posOffset>121285</wp:posOffset>
                      </wp:positionV>
                      <wp:extent cx="595630" cy="587375"/>
                      <wp:effectExtent l="8890" t="0" r="5080" b="22225"/>
                      <wp:wrapNone/>
                      <wp:docPr id="37" name="直接箭头连接符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0" idx="6"/>
                              <a:endCxn id="38" idx="3"/>
                            </wps:cNvCnPr>
                            <wps:spPr>
                              <a:xfrm flipV="1">
                                <a:off x="2001520" y="3543935"/>
                                <a:ext cx="595630" cy="587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36.35pt;margin-top:9.55pt;height:46.25pt;width:46.9pt;z-index:251685888;mso-width-relative:page;mso-height-relative:page;" filled="f" stroked="t" coordsize="21600,21600" o:gfxdata="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m2hX32gAAAAoBAAAPAAAAAAAAAAEAIAAAACIAAABkcnMvZG93bnJldi54bWxQ&#10;SwECFAAUAAAACACHTuJAtMUlmC4CAAAmBAAADgAAAAAAAAABACAAAAApAQAAZHJzL2Uyb0RvYy54&#10;bWxQSwUGAAAAAAYABgBZAQAAyQ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487680</wp:posOffset>
                      </wp:positionH>
                      <wp:positionV relativeFrom="paragraph">
                        <wp:posOffset>109855</wp:posOffset>
                      </wp:positionV>
                      <wp:extent cx="83820" cy="379095"/>
                      <wp:effectExtent l="12700" t="2540" r="36830" b="18415"/>
                      <wp:wrapNone/>
                      <wp:docPr id="27" name="直接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6" idx="4"/>
                            </wps:cNvCnPr>
                            <wps:spPr>
                              <a:xfrm>
                                <a:off x="757555" y="3449955"/>
                                <a:ext cx="83820" cy="3790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38.4pt;margin-top:8.65pt;height:29.85pt;width:6.6pt;z-index:251676672;mso-width-relative:page;mso-height-relative:page;" filled="f" stroked="t" coordsize="21600,21600" o:gfxdata="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bNabNcAAAAH&#10;AQAADwAAAAAAAAABACAAAAAiAAAAZHJzL2Rvd25yZXYueG1sUEsBAhQAFAAAAAgAh07iQEAjsYId&#10;AgAA/wMAAA4AAAAAAAAAAQAgAAAAJgEAAGRycy9lMm9Eb2MueG1sUEsFBgAAAAAGAAYAWQEAALUF&#10;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320A090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D1158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1381760</wp:posOffset>
                      </wp:positionH>
                      <wp:positionV relativeFrom="paragraph">
                        <wp:posOffset>40005</wp:posOffset>
                      </wp:positionV>
                      <wp:extent cx="349885" cy="369570"/>
                      <wp:effectExtent l="12700" t="12700" r="18415" b="17780"/>
                      <wp:wrapNone/>
                      <wp:docPr id="30" name="椭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85" cy="3695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08.8pt;margin-top:3.15pt;height:29.1pt;width:27.55pt;z-index:251679744;v-text-anchor:middle;mso-width-relative:page;mso-height-relative:page;" fillcolor="#DAFDA7 [3216]" filled="t" stroked="t" coordsize="21600,21600" o:gfxdata="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CddWiz1gAAAAgBAAAPAAAAAAAAAAEAIAAAACIAAABk&#10;cnMvZG93bnJldi54bWxQSwECFAAUAAAACACHTuJAZ+aNfewCAABHBgAADgAAAAAAAAABACAAAAAl&#10;AQAAZHJzL2Uyb0RvYy54bWxQSwUGAAAAAAYABgBZAQAAgwYAAAAA&#10;">
                      <v:fill type="gradient" on="t" color2="#F5FFE6 [3216]" colors="0f #DAFDA7;22938f #E4FDC2;65536f #F5FFE6" angle="180" focus="100%" focussize="0,0" rotate="t"/>
                      <v:stroke weight="2pt" color="#9BBB59 [3206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791845</wp:posOffset>
                      </wp:positionH>
                      <wp:positionV relativeFrom="paragraph">
                        <wp:posOffset>186055</wp:posOffset>
                      </wp:positionV>
                      <wp:extent cx="596265" cy="19685"/>
                      <wp:effectExtent l="635" t="40640" r="12700" b="53975"/>
                      <wp:wrapNone/>
                      <wp:docPr id="29" name="直接箭头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8" idx="6"/>
                            </wps:cNvCnPr>
                            <wps:spPr>
                              <a:xfrm>
                                <a:off x="1061720" y="4010025"/>
                                <a:ext cx="596265" cy="196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2.35pt;margin-top:14.65pt;height:1.55pt;width:46.95pt;z-index:251678720;mso-width-relative:page;mso-height-relative:page;" filled="f" stroked="t" coordsize="21600,21600" o:gfxdata="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AzKEF&#10;2gAAAAkBAAAPAAAAAAAAAAEAIAAAACIAAABkcnMvZG93bnJldi54bWxQSwECFAAUAAAACACHTuJA&#10;113XOR8CAAAABAAADgAAAAAAAAABACAAAAApAQAAZHJzL2Uyb0RvYy54bWxQSwUGAAAAAAYABgBZ&#10;AQAAug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441960</wp:posOffset>
                      </wp:positionH>
                      <wp:positionV relativeFrom="paragraph">
                        <wp:posOffset>1270</wp:posOffset>
                      </wp:positionV>
                      <wp:extent cx="349885" cy="369570"/>
                      <wp:effectExtent l="12700" t="12700" r="18415" b="17780"/>
                      <wp:wrapNone/>
                      <wp:docPr id="28" name="椭圆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85" cy="3695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34.8pt;margin-top:0.1pt;height:29.1pt;width:27.55pt;z-index:251677696;v-text-anchor:middle;mso-width-relative:page;mso-height-relative:page;" filled="f" stroked="t" coordsize="21600,21600" o:gfxdata="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TXrvM1wAAAAYBAAAPAAAAAAAAAAEAIAAAACIAAABkcnMvZG93bnJldi54bWxQSwECFAAU&#10;AAAACACHTuJA9wy7tWQCAAC4BAAADgAAAAAAAAABACAAAAAmAQAAZHJzL2Uyb0RvYy54bWxQSwUG&#10;AAAAAAYABgBZAQAA/AUAAAAA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38F6E85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185F42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33B46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4C7C2C1">
      <w:pPr>
        <w:rPr>
          <w:rFonts w:hint="default"/>
          <w:lang w:val="en-US" w:eastAsia="zh-CN"/>
        </w:rPr>
      </w:pPr>
    </w:p>
    <w:p w14:paraId="615045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git忽略文件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EEC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14CA4F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忽略什么文件</w:t>
            </w:r>
          </w:p>
          <w:p w14:paraId="4972AE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源代码文件不忽略</w:t>
            </w:r>
          </w:p>
          <w:p w14:paraId="77FE11C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编译后的文件要忽略</w:t>
            </w:r>
          </w:p>
          <w:p w14:paraId="6CEF6C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其他无关配置文件要忽略</w:t>
            </w:r>
          </w:p>
          <w:p w14:paraId="1C30199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4250B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如何忽略</w:t>
            </w:r>
          </w:p>
          <w:p w14:paraId="3718FE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.gitignore</w:t>
            </w:r>
          </w:p>
          <w:p w14:paraId="4BEE3B93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528060" cy="2064385"/>
                  <wp:effectExtent l="0" t="0" r="15240" b="12065"/>
                  <wp:docPr id="4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60" cy="206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71AC3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982C2E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3E992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例子</w:t>
            </w:r>
          </w:p>
          <w:p w14:paraId="1150DC07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4248150" cy="1438275"/>
                  <wp:effectExtent l="0" t="0" r="0" b="9525"/>
                  <wp:docPr id="4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4536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82D1C46">
      <w:pPr>
        <w:rPr>
          <w:rFonts w:hint="default"/>
          <w:lang w:val="en-US" w:eastAsia="zh-CN"/>
        </w:rPr>
      </w:pPr>
    </w:p>
    <w:p w14:paraId="2B4D16B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项目介绍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4CF5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4671DD3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5043C6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1CB40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数据导入(如何将复杂数据导入成向量数据)</w:t>
            </w:r>
          </w:p>
          <w:p w14:paraId="5709CF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Import_processor</w:t>
            </w:r>
          </w:p>
          <w:p w14:paraId="34A7CCE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D3C2C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数据检索(相似性搜索)</w:t>
            </w:r>
          </w:p>
          <w:p w14:paraId="5E0579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query_processor</w:t>
            </w:r>
          </w:p>
          <w:p w14:paraId="3FB2969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B32454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63FF43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CBA797C">
      <w:pPr>
        <w:rPr>
          <w:rFonts w:hint="eastAsia"/>
          <w:lang w:val="en-US" w:eastAsia="zh-CN"/>
        </w:rPr>
      </w:pPr>
    </w:p>
    <w:p w14:paraId="1D713BFE">
      <w:pPr>
        <w:rPr>
          <w:rFonts w:hint="eastAsia"/>
          <w:lang w:val="en-US" w:eastAsia="zh-CN"/>
        </w:rPr>
      </w:pPr>
    </w:p>
    <w:p w14:paraId="16FCB28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环境搭建</w:t>
      </w:r>
    </w:p>
    <w:p w14:paraId="771E425C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5EDC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184955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Linux环境配置</w:t>
            </w:r>
          </w:p>
          <w:p w14:paraId="0037F78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17B524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网络配置</w:t>
            </w:r>
          </w:p>
          <w:p w14:paraId="0F48382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8562D9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A主机网络</w:t>
            </w:r>
          </w:p>
          <w:p w14:paraId="25941335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061970" cy="2668905"/>
                  <wp:effectExtent l="0" t="0" r="5080" b="17145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970" cy="266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E4426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50041C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DB5CB1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vm网络</w:t>
            </w:r>
          </w:p>
          <w:p w14:paraId="6D644BF1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520315" cy="2205990"/>
                  <wp:effectExtent l="0" t="0" r="13335" b="381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220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5B40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8BDC91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1AC78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linux网络</w:t>
            </w:r>
          </w:p>
          <w:p w14:paraId="3E10602C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981450" cy="2336165"/>
                  <wp:effectExtent l="0" t="0" r="0" b="698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33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8791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CBDCAA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4D9A02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其他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49F3D7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1AB7208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curl -o /etc/yum.repos.d/CentOS-Base.repo https://mirrors.aliyun.com/repo/Centos-7.repo</w:t>
                  </w:r>
                </w:p>
                <w:p w14:paraId="51BB5CE6">
                  <w:pPr>
                    <w:rPr>
                      <w:rFonts w:hint="eastAsia"/>
                      <w:b/>
                      <w:bCs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color w:val="0000FF"/>
                      <w:vertAlign w:val="baseline"/>
                      <w:lang w:val="en-US" w:eastAsia="zh-CN"/>
                    </w:rPr>
                    <w:t>yum install net-tools</w:t>
                  </w:r>
                </w:p>
                <w:p w14:paraId="49707B2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关于新装Centos7无法使用yum下载的解决办法_yum无法下载-CSDN博客:</w:t>
                  </w:r>
                </w:p>
                <w:p w14:paraId="543CF6B6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https://blog.csdn.net/m0_64956304/article/details/140251295</w:t>
                  </w:r>
                </w:p>
              </w:tc>
            </w:tr>
          </w:tbl>
          <w:p w14:paraId="2289FFB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7252A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Vi /etc/sysconfig/network-script/ifcfg-ens33</w:t>
            </w:r>
          </w:p>
          <w:p w14:paraId="086638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Service network restart</w:t>
            </w:r>
          </w:p>
          <w:p w14:paraId="0A210CB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1449D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Friewall-cmd --stat</w:t>
            </w:r>
          </w:p>
          <w:p w14:paraId="30B0DA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Systemctl stop firewalld</w:t>
            </w:r>
          </w:p>
          <w:p w14:paraId="75B5A06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Systemctl disable firewalld.service</w:t>
            </w:r>
          </w:p>
          <w:p w14:paraId="3AB44CE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2B4D1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 update --restart=awalys 容器名</w:t>
            </w:r>
          </w:p>
          <w:p w14:paraId="3F5A07D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00E337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BADE8A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C902260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7B7B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343E24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安装docker</w:t>
            </w:r>
          </w:p>
          <w:p w14:paraId="221F06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应用容器引擎</w:t>
            </w:r>
          </w:p>
          <w:p w14:paraId="34959E4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A85F7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安装milvus相关环境</w:t>
            </w:r>
          </w:p>
          <w:p w14:paraId="17500A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向量数据库</w:t>
            </w:r>
          </w:p>
          <w:p w14:paraId="059F64C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A080D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安装minio</w:t>
            </w:r>
          </w:p>
          <w:p w14:paraId="37988F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对象存储</w:t>
            </w:r>
          </w:p>
          <w:p w14:paraId="236EDC3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4BC888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安装mongodb</w:t>
            </w:r>
          </w:p>
          <w:p w14:paraId="47A563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缓存(聊天记忆)</w:t>
            </w:r>
          </w:p>
          <w:p w14:paraId="027BC5D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7FA643C">
      <w:pPr>
        <w:rPr>
          <w:rFonts w:hint="default"/>
          <w:lang w:val="en-US" w:eastAsia="zh-CN"/>
        </w:rPr>
      </w:pPr>
    </w:p>
    <w:p w14:paraId="21194763">
      <w:pPr>
        <w:rPr>
          <w:rFonts w:hint="default"/>
          <w:lang w:val="en-US" w:eastAsia="zh-CN"/>
        </w:rPr>
      </w:pPr>
    </w:p>
    <w:p w14:paraId="6AE7D374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4425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36A6E5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Py项目环境</w:t>
            </w:r>
          </w:p>
          <w:p w14:paraId="57C0D9E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4C73CB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9767C4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5E4D2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虚拟项目环境</w:t>
            </w:r>
          </w:p>
          <w:p w14:paraId="681E623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基于python3.11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071970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283851D1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conda create -n py311 python=3.11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conda activate py311</w:t>
                  </w:r>
                </w:p>
                <w:p w14:paraId="1C8E8C7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4038600" cy="1028700"/>
                        <wp:effectExtent l="0" t="0" r="0" b="0"/>
                        <wp:docPr id="11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38600" cy="1028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CEA7C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AB55D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项目独占虚拟环境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3024D2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030378F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python -m venv kb311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.\Scripts\activate</w:t>
                  </w:r>
                </w:p>
                <w:p w14:paraId="7CCE46D6">
                  <w:r>
                    <w:drawing>
                      <wp:inline distT="0" distB="0" distL="114300" distR="114300">
                        <wp:extent cx="6800850" cy="838200"/>
                        <wp:effectExtent l="0" t="0" r="0" b="0"/>
                        <wp:docPr id="13" name="图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00850" cy="838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E8F13C5">
                  <w:pPr>
                    <w:rPr>
                      <w:rFonts w:hint="eastAsia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6876415" cy="2282190"/>
                        <wp:effectExtent l="0" t="0" r="635" b="3810"/>
                        <wp:docPr id="17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图片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76415" cy="22821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97FA2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DB21AB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C2AB66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FD3EE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初始化代码</w:t>
            </w:r>
          </w:p>
          <w:p w14:paraId="04E62E1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9253678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780665" cy="2896870"/>
                  <wp:effectExtent l="0" t="0" r="635" b="17780"/>
                  <wp:docPr id="2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665" cy="289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11A20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48F04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图编程：langgraph</w:t>
            </w:r>
          </w:p>
          <w:p w14:paraId="66F86E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节点</w:t>
            </w:r>
            <w:r>
              <w:rPr>
                <w:rFonts w:hint="eastAsia"/>
                <w:vertAlign w:val="baseline"/>
                <w:lang w:val="en-US" w:eastAsia="zh-CN"/>
              </w:rPr>
              <w:t>：方法</w:t>
            </w:r>
          </w:p>
          <w:p w14:paraId="2D0B44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边：方法链接规则(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路由规则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  <w:p w14:paraId="6B2B05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状态：全局数据</w:t>
            </w:r>
          </w:p>
          <w:p w14:paraId="373512A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B82DB6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388A6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331DD07">
      <w:pPr>
        <w:rPr>
          <w:rFonts w:hint="default"/>
          <w:lang w:val="en-US" w:eastAsia="zh-CN"/>
        </w:rPr>
      </w:pPr>
    </w:p>
    <w:p w14:paraId="5FE0AF8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项目初始化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6A9E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A9AB95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498969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6C032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举出几个git常用命令，git开发分支如何同步远程的项目主分支？</w:t>
            </w:r>
          </w:p>
          <w:p w14:paraId="7C3B17C2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BAE34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Git init </w:t>
            </w:r>
          </w:p>
          <w:p w14:paraId="167B1B7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clone</w:t>
            </w:r>
          </w:p>
          <w:p w14:paraId="304DB7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status</w:t>
            </w:r>
          </w:p>
          <w:p w14:paraId="284D727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0DA3E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 remote add 别名 远程地址</w:t>
            </w:r>
          </w:p>
          <w:p w14:paraId="56C6839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AB3D3F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先提交dev分支</w:t>
            </w:r>
          </w:p>
          <w:p w14:paraId="4D2CC1E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切换master分支：git chedkout</w:t>
            </w:r>
          </w:p>
          <w:p w14:paraId="58864D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拉去远程最新：git pull</w:t>
            </w:r>
          </w:p>
          <w:p w14:paraId="076EB8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合并dev开发内容：git merge</w:t>
            </w:r>
          </w:p>
          <w:p w14:paraId="534F2A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推送远程：git push</w:t>
            </w:r>
          </w:p>
          <w:p w14:paraId="52EE18D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82EC83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002DF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项目linux环境网络如何配置，智库项目主要由几个模块组成？</w:t>
            </w:r>
          </w:p>
          <w:p w14:paraId="7360A5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网络配置：</w:t>
            </w:r>
          </w:p>
          <w:p w14:paraId="706C10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配置本地网络</w:t>
            </w:r>
          </w:p>
          <w:p w14:paraId="0DE86F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Ipconfig</w:t>
            </w:r>
          </w:p>
          <w:p w14:paraId="0E0191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Vm8虚拟网卡</w:t>
            </w:r>
          </w:p>
          <w:p w14:paraId="32F3EA4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F1F74D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vm网络</w:t>
            </w:r>
          </w:p>
          <w:p w14:paraId="44A205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网络映射ip</w:t>
            </w:r>
          </w:p>
          <w:p w14:paraId="793806B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修改网卡模式：nat</w:t>
            </w:r>
          </w:p>
          <w:p w14:paraId="47597AE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D52D2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修改linux网络</w:t>
            </w:r>
          </w:p>
          <w:p w14:paraId="0491107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/etc/sysconfig/network-script/ifcfg-en33</w:t>
            </w:r>
          </w:p>
          <w:p w14:paraId="77E9FB6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Ip，子网，网关，dns</w:t>
            </w:r>
          </w:p>
          <w:p w14:paraId="531AD0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Service network restart</w:t>
            </w:r>
          </w:p>
          <w:p w14:paraId="4B385FF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两个模块：</w:t>
            </w:r>
          </w:p>
          <w:p w14:paraId="5266A4C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数据导入</w:t>
            </w:r>
          </w:p>
          <w:p w14:paraId="54619B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将知识解析成向量导入向量库</w:t>
            </w:r>
          </w:p>
          <w:p w14:paraId="3EEFD8A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42D18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数据查询</w:t>
            </w:r>
          </w:p>
          <w:p w14:paraId="11CA38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相似性匹配</w:t>
            </w:r>
          </w:p>
          <w:p w14:paraId="25CF9F3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A21299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1424E75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21BE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60374DA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03885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初始化文件：</w:t>
            </w:r>
          </w:p>
          <w:p w14:paraId="07FFAFC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FD85B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BaseNode.py</w:t>
            </w:r>
          </w:p>
          <w:p w14:paraId="6542BA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规定所有节点统一入口方法：process</w:t>
            </w:r>
          </w:p>
          <w:p w14:paraId="1781C1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方法执行的日志</w:t>
            </w:r>
          </w:p>
          <w:p w14:paraId="21A25F4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055F9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state.py</w:t>
            </w:r>
          </w:p>
          <w:p w14:paraId="27B4F50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全局数据</w:t>
            </w:r>
          </w:p>
          <w:p w14:paraId="45ED03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继承TypedDict类型，有注解方便查看</w:t>
            </w:r>
          </w:p>
          <w:p w14:paraId="277EFE8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AE7888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exceptions.py</w:t>
            </w:r>
          </w:p>
          <w:p w14:paraId="7619B3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自定义异常，方便校验和抛出</w:t>
            </w:r>
          </w:p>
          <w:p w14:paraId="6BEAB01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71C8B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config.py</w:t>
            </w:r>
          </w:p>
          <w:p w14:paraId="181C90A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读.env配置信息</w:t>
            </w:r>
          </w:p>
          <w:p w14:paraId="3E8D89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在BaseNode.py引入了config.py</w:t>
            </w:r>
          </w:p>
          <w:p w14:paraId="67C615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说明在工作流的节点中需要使用配置文件中的配置信息</w:t>
            </w:r>
          </w:p>
          <w:p w14:paraId="7D14331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54FAE5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config</w:t>
            </w:r>
          </w:p>
          <w:p w14:paraId="77989A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读取配置文件工具包</w:t>
            </w:r>
          </w:p>
          <w:p w14:paraId="477CA08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AD049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F8A8D95">
      <w:pPr>
        <w:rPr>
          <w:rFonts w:hint="default"/>
          <w:lang w:val="en-US" w:eastAsia="zh-CN"/>
        </w:rPr>
      </w:pPr>
    </w:p>
    <w:p w14:paraId="757C6330">
      <w:pPr>
        <w:rPr>
          <w:rFonts w:hint="default"/>
          <w:lang w:val="en-US" w:eastAsia="zh-CN"/>
        </w:rPr>
      </w:pPr>
    </w:p>
    <w:p w14:paraId="49DFE30F">
      <w:pPr>
        <w:rPr>
          <w:rFonts w:hint="default"/>
          <w:lang w:val="en-US" w:eastAsia="zh-CN"/>
        </w:rPr>
      </w:pPr>
    </w:p>
    <w:p w14:paraId="4AB52B11">
      <w:pPr>
        <w:rPr>
          <w:rFonts w:hint="default"/>
          <w:lang w:val="en-US" w:eastAsia="zh-CN"/>
        </w:rPr>
      </w:pPr>
    </w:p>
    <w:p w14:paraId="6A9B8AB7">
      <w:pPr>
        <w:rPr>
          <w:rFonts w:hint="default"/>
          <w:lang w:val="en-US" w:eastAsia="zh-CN"/>
        </w:rPr>
      </w:pPr>
    </w:p>
    <w:p w14:paraId="18ECC9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导入流程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61AF6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77F6B0E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94E99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导入流程图(langgraph)</w:t>
            </w:r>
          </w:p>
          <w:p w14:paraId="4396FF9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444D0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6390640</wp:posOffset>
                      </wp:positionH>
                      <wp:positionV relativeFrom="paragraph">
                        <wp:posOffset>58420</wp:posOffset>
                      </wp:positionV>
                      <wp:extent cx="693420" cy="654685"/>
                      <wp:effectExtent l="12700" t="12700" r="17780" b="18415"/>
                      <wp:wrapNone/>
                      <wp:docPr id="53" name="圆柱形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647180" y="2947670"/>
                                <a:ext cx="693420" cy="654685"/>
                              </a:xfrm>
                              <a:prstGeom prst="ca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9D7D0E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2" type="#_x0000_t22" style="position:absolute;left:0pt;margin-left:503.2pt;margin-top:4.6pt;height:51.55pt;width:54.6pt;z-index:251702272;v-text-anchor:middle;mso-width-relative:page;mso-height-relative:page;" fillcolor="#4F81BD [3204]" filled="t" stroked="t" coordsize="21600,21600" o:gfxdata="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M8SMNtcA&#10;AAALAQAADwAAAAAAAAABACAAAAAiAAAAZHJzL2Rvd25yZXYueG1sUEsBAhQAFAAAAAgAh07iQMn1&#10;DlaSAgAAGQUAAA4AAAAAAAAAAQAgAAAAJgEAAGRycy9lMm9Eb2MueG1sUEsFBgAAAAAGAAYAWQEA&#10;ACoGAAAAAA==&#10;" adj="5400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719D7D0E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4110355</wp:posOffset>
                      </wp:positionH>
                      <wp:positionV relativeFrom="paragraph">
                        <wp:posOffset>179070</wp:posOffset>
                      </wp:positionV>
                      <wp:extent cx="721360" cy="415290"/>
                      <wp:effectExtent l="12700" t="12700" r="27940" b="29210"/>
                      <wp:wrapNone/>
                      <wp:docPr id="48" name="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1360" cy="4152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40FB9E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总结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3.65pt;margin-top:14.1pt;height:32.7pt;width:56.8pt;z-index:251698176;v-text-anchor:middle;mso-width-relative:page;mso-height-relative:page;" fillcolor="#4F81BD [3204]" filled="t" stroked="t" coordsize="21600,21600" o:gfxdata="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n4csW2gAAAAkBAAAPAAAAAAAA&#10;AAEAIAAAACIAAABkcnMvZG93bnJldi54bWxQSwECFAAUAAAACACHTuJAxP5N5YICAAALBQAADgAA&#10;AAAAAAABACAAAAApAQAAZHJzL2Uyb0RvYy54bWxQSwUGAAAAAAYABgBZAQAAHQYAAAAA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3740FB9E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总结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2794000</wp:posOffset>
                      </wp:positionH>
                      <wp:positionV relativeFrom="paragraph">
                        <wp:posOffset>151130</wp:posOffset>
                      </wp:positionV>
                      <wp:extent cx="868680" cy="467360"/>
                      <wp:effectExtent l="12700" t="12700" r="13970" b="15240"/>
                      <wp:wrapNone/>
                      <wp:docPr id="46" name="矩形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8680" cy="4673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0AB95E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切片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20pt;margin-top:11.9pt;height:36.8pt;width:68.4pt;z-index:251696128;v-text-anchor:middle;mso-width-relative:page;mso-height-relative:page;" fillcolor="#4F81BD [3204]" filled="t" stroked="t" coordsize="21600,21600" o:gfxdata="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UBGSvZAAAACQEAAA8AAAAAAAAA&#10;AQAgAAAAIgAAAGRycy9kb3ducmV2LnhtbFBLAQIUABQAAAAIAIdO4kAVNoYgggIAAAsFAAAOAAAA&#10;AAAAAAEAIAAAACgBAABkcnMvZTJvRG9jLnhtbFBLBQYAAAAABgAGAFkBAAAcBgAAAAA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160AB95E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切片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5283835</wp:posOffset>
                      </wp:positionH>
                      <wp:positionV relativeFrom="paragraph">
                        <wp:posOffset>198120</wp:posOffset>
                      </wp:positionV>
                      <wp:extent cx="721360" cy="415290"/>
                      <wp:effectExtent l="12700" t="12700" r="27940" b="29210"/>
                      <wp:wrapNone/>
                      <wp:docPr id="51" name="矩形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1360" cy="4152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BFA741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向量化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16.05pt;margin-top:15.6pt;height:32.7pt;width:56.8pt;z-index:251700224;v-text-anchor:middle;mso-width-relative:page;mso-height-relative:page;" fillcolor="#4F81BD [3204]" filled="t" stroked="t" coordsize="21600,21600" o:gfxdata="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kE9QA9kAAAAJAQAADwAAAAAAAAAB&#10;ACAAAAAiAAAAZHJzL2Rvd25yZXYueG1sUEsBAhQAFAAAAAgAh07iQC1BKW2BAgAACwUAAA4AAAAA&#10;AAAAAQAgAAAAKAEAAGRycy9lMm9Eb2MueG1sUEsFBgAAAAAGAAYAWQEAABsGAAAAAA=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2BBFA741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向量化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139700</wp:posOffset>
                      </wp:positionV>
                      <wp:extent cx="1005205" cy="543560"/>
                      <wp:effectExtent l="12700" t="12700" r="29845" b="15240"/>
                      <wp:wrapNone/>
                      <wp:docPr id="45" name="矩形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205" cy="5435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74482C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Md图片</w:t>
                                  </w:r>
                                </w:p>
                                <w:p w14:paraId="6E30F105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处理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6.75pt;margin-top:11pt;height:42.8pt;width:79.15pt;z-index:251694080;v-text-anchor:middle;mso-width-relative:page;mso-height-relative:page;" fillcolor="#4F81BD [3204]" filled="t" stroked="t" coordsize="21600,21600" o:gfxdata="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AVZL12QAAAAoBAAAPAAAAAAAA&#10;AAEAIAAAACIAAABkcnMvZG93bnJldi54bWxQSwECFAAUAAAACACHTuJApdDrcIMCAAAMBQAADgAA&#10;AAAAAAABACAAAAAoAQAAZHJzL2Uyb0RvYy54bWxQSwUGAAAAAAYABgBZAQAAHQYAAAAA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1874482C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Md图片</w:t>
                            </w:r>
                          </w:p>
                          <w:p w14:paraId="6E30F105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处理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126365</wp:posOffset>
                      </wp:positionV>
                      <wp:extent cx="797560" cy="505460"/>
                      <wp:effectExtent l="12700" t="12700" r="27940" b="15240"/>
                      <wp:wrapNone/>
                      <wp:docPr id="16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00685" y="2847340"/>
                                <a:ext cx="797560" cy="5054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BC9551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入口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.75pt;margin-top:9.95pt;height:39.8pt;width:62.8pt;z-index:251692032;v-text-anchor:middle;mso-width-relative:page;mso-height-relative:page;" fillcolor="#4F81BD [3204]" filled="t" stroked="t" coordsize="21600,21600" o:gfxdata="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+TuSz1wAAAAgBAAAP&#10;AAAAAAAAAAEAIAAAACIAAABkcnMvZG93bnJldi54bWxQSwECFAAUAAAACACHTuJA8HEExosCAAAW&#10;BQAADgAAAAAAAAABACAAAAAmAQAAZHJzL2Uyb0RvYy54bWxQSwUGAAAAAAYABgBZAQAAIwYAAAAA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65BC9551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入口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71A7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3668395</wp:posOffset>
                      </wp:positionH>
                      <wp:positionV relativeFrom="paragraph">
                        <wp:posOffset>46990</wp:posOffset>
                      </wp:positionV>
                      <wp:extent cx="421640" cy="149225"/>
                      <wp:effectExtent l="12700" t="12700" r="22860" b="28575"/>
                      <wp:wrapNone/>
                      <wp:docPr id="49" name="右箭头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640" cy="149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288.85pt;margin-top:3.7pt;height:11.75pt;width:33.2pt;z-index:251697152;v-text-anchor:middle;mso-width-relative:page;mso-height-relative:page;" fillcolor="#4F81BD [3204]" filled="t" stroked="t" coordsize="21600,21600" o:gfxdata="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xQPCZ1wAAAAgBAAAPAAAAAAAAAAEA&#10;IAAAACIAAABkcnMvZG93bnJldi54bWxQSwECFAAUAAAACACHTuJAVWlFO4ICAAAJBQAADgAAAAAA&#10;AAABACAAAAAmAQAAZHJzL2Uyb0RvYy54bWxQSwUGAAAAAAYABgBZAQAAGgYAAAAA&#10;" adj="17778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5987415</wp:posOffset>
                      </wp:positionH>
                      <wp:positionV relativeFrom="paragraph">
                        <wp:posOffset>98425</wp:posOffset>
                      </wp:positionV>
                      <wp:extent cx="421640" cy="149225"/>
                      <wp:effectExtent l="12700" t="12700" r="22860" b="28575"/>
                      <wp:wrapNone/>
                      <wp:docPr id="52" name="右箭头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640" cy="149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471.45pt;margin-top:7.75pt;height:11.75pt;width:33.2pt;z-index:251701248;v-text-anchor:middle;mso-width-relative:page;mso-height-relative:page;" fillcolor="#4F81BD [3204]" filled="t" stroked="t" coordsize="21600,21600" o:gfxdata="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beOFYNgAAAAKAQAADwAAAAAAAAAB&#10;ACAAAAAiAAAAZHJzL2Rvd25yZXYueG1sUEsBAhQAFAAAAAgAh07iQMBi7DqCAgAACQUAAA4AAAAA&#10;AAAAAQAgAAAAJwEAAGRycy9lMm9Eb2MueG1sUEsFBgAAAAAGAAYAWQEAABsGAAAAAA==&#10;" adj="17778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4860290</wp:posOffset>
                      </wp:positionH>
                      <wp:positionV relativeFrom="paragraph">
                        <wp:posOffset>78740</wp:posOffset>
                      </wp:positionV>
                      <wp:extent cx="421640" cy="149225"/>
                      <wp:effectExtent l="12700" t="12700" r="22860" b="28575"/>
                      <wp:wrapNone/>
                      <wp:docPr id="50" name="右箭头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640" cy="149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382.7pt;margin-top:6.2pt;height:11.75pt;width:33.2pt;z-index:251699200;v-text-anchor:middle;mso-width-relative:page;mso-height-relative:page;" fillcolor="#4F81BD [3204]" filled="t" stroked="t" coordsize="21600,21600" o:gfxdata="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L+PdvdkAAAAJAQAADwAAAAAAAAAB&#10;ACAAAAAiAAAAZHJzL2Rvd25yZXYueG1sUEsBAhQAFAAAAAgAh07iQA8Frc6BAgAACQUAAA4AAAAA&#10;AAAAAQAgAAAAKAEAAGRycy9lMm9Eb2MueG1sUEsFBgAAAAAGAAYAWQEAABsGAAAAAA==&#10;" adj="17778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2392680</wp:posOffset>
                      </wp:positionH>
                      <wp:positionV relativeFrom="paragraph">
                        <wp:posOffset>59690</wp:posOffset>
                      </wp:positionV>
                      <wp:extent cx="421640" cy="149225"/>
                      <wp:effectExtent l="12700" t="12700" r="22860" b="28575"/>
                      <wp:wrapNone/>
                      <wp:docPr id="47" name="右箭头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640" cy="149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188.4pt;margin-top:4.7pt;height:11.75pt;width:33.2pt;z-index:251695104;v-text-anchor:middle;mso-width-relative:page;mso-height-relative:page;" fillcolor="#4F81BD [3204]" filled="t" stroked="t" coordsize="21600,21600" o:gfxdata="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x4exe1wAAAAgBAAAPAAAAAAAAAAEA&#10;IAAAACIAAABkcnMvZG93bnJldi54bWxQSwECFAAUAAAACACHTuJA+1QQm4ICAAAJBQAADgAAAAAA&#10;AAABACAAAAAmAQAAZHJzL2Uyb0RvYy54bWxQSwUGAAAAAAYABgBZAQAAGgYAAAAA&#10;" adj="17778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908685</wp:posOffset>
                      </wp:positionH>
                      <wp:positionV relativeFrom="paragraph">
                        <wp:posOffset>68580</wp:posOffset>
                      </wp:positionV>
                      <wp:extent cx="421640" cy="149225"/>
                      <wp:effectExtent l="12700" t="12700" r="22860" b="28575"/>
                      <wp:wrapNone/>
                      <wp:docPr id="32" name="右箭头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78560" y="3206750"/>
                                <a:ext cx="421640" cy="149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71.55pt;margin-top:5.4pt;height:11.75pt;width:33.2pt;z-index:251693056;v-text-anchor:middle;mso-width-relative:page;mso-height-relative:page;" fillcolor="#4F81BD [3204]" filled="t" stroked="t" coordsize="21600,21600" o:gfxdata="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50Xu81wAAAAkBAAAP&#10;AAAAAAAAAAEAIAAAACIAAABkcnMvZG93bnJldi54bWxQSwECFAAUAAAACACHTuJAQowH6osCAAAV&#10;BQAADgAAAAAAAAABACAAAAAmAQAAZHJzL2Uyb0RvYy54bWxQSwUGAAAAAAYABgBZAQAAIwYAAAAA&#10;" adj="17778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33096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4392930</wp:posOffset>
                      </wp:positionH>
                      <wp:positionV relativeFrom="paragraph">
                        <wp:posOffset>146050</wp:posOffset>
                      </wp:positionV>
                      <wp:extent cx="187325" cy="319405"/>
                      <wp:effectExtent l="12700" t="12700" r="28575" b="29845"/>
                      <wp:wrapNone/>
                      <wp:docPr id="105" name="下箭头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00575" y="3526155"/>
                                <a:ext cx="187325" cy="31940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7" type="#_x0000_t67" style="position:absolute;left:0pt;margin-left:345.9pt;margin-top:11.5pt;height:25.15pt;width:14.75pt;z-index:251742208;v-text-anchor:middle;mso-width-relative:page;mso-height-relative:page;" fillcolor="#4F81BD [3204]" filled="t" stroked="t" coordsize="21600,21600" o:gfxdata="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W0MXmtcA&#10;AAAJAQAADwAAAAAAAAABACAAAAAiAAAAZHJzL2Rvd25yZXYueG1sUEsBAhQAFAAAAAgAh07iQNX3&#10;nWCSAgAAFgUAAA4AAAAAAAAAAQAgAAAAJgEAAGRycy9lMm9Eb2MueG1sUEsFBgAAAAAGAAYAWQEA&#10;ACoGAAAAAA==&#10;" adj="15267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-219075</wp:posOffset>
                      </wp:positionV>
                      <wp:extent cx="506095" cy="1237615"/>
                      <wp:effectExtent l="12700" t="12700" r="6985" b="14605"/>
                      <wp:wrapNone/>
                      <wp:docPr id="54" name="左弧形箭头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1800860" y="3859530"/>
                                <a:ext cx="506095" cy="1237615"/>
                              </a:xfrm>
                              <a:prstGeom prst="curved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2" type="#_x0000_t102" style="position:absolute;left:0pt;margin-left:82.95pt;margin-top:-17.25pt;height:97.45pt;width:39.85pt;rotation:-5898240f;z-index:251703296;v-text-anchor:middle;mso-width-relative:page;mso-height-relative:page;" fillcolor="#4F81BD [3204]" filled="t" stroked="t" coordsize="21600,21600" o:gfxdata="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jT3zN9sAAAALAQAADwAAAAAAAAABACAAAAAiAAAAZHJzL2Rvd25y&#10;ZXYueG1sUEsBAhQAFAAAAAgAh07iQCI/caCmAgAAMQUAAA4AAAAAAAAAAQAgAAAAKgEAAGRycy9l&#10;Mm9Eb2MueG1sUEsFBgAAAAAGAAYAWQEAAEIGAAAAAA==&#10;" adj="17184,20496,162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797B0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4158615</wp:posOffset>
                      </wp:positionH>
                      <wp:positionV relativeFrom="paragraph">
                        <wp:posOffset>194310</wp:posOffset>
                      </wp:positionV>
                      <wp:extent cx="693420" cy="654685"/>
                      <wp:effectExtent l="12700" t="12700" r="17780" b="18415"/>
                      <wp:wrapNone/>
                      <wp:docPr id="92" name="圆柱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420" cy="654685"/>
                              </a:xfrm>
                              <a:prstGeom prst="ca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AC4D30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2" type="#_x0000_t22" style="position:absolute;left:0pt;margin-left:327.45pt;margin-top:15.3pt;height:51.55pt;width:54.6pt;z-index:251741184;v-text-anchor:middle;mso-width-relative:page;mso-height-relative:page;" fillcolor="#4F81BD [3204]" filled="t" stroked="t" coordsize="21600,21600" o:gfxdata="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mgHkA2AAAAAoBAAAPAAAA&#10;AAAAAAEAIAAAACIAAABkcnMvZG93bnJldi54bWxQSwECFAAUAAAACACHTuJArgFTHocCAAANBQAA&#10;DgAAAAAAAAABACAAAAAnAQAAZHJzL2Uyb0RvYy54bWxQSwUGAAAAAAYABgBZAQAAIAYAAAAA&#10;" adj="5400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19AC4D30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227965</wp:posOffset>
                      </wp:positionV>
                      <wp:extent cx="1159510" cy="551180"/>
                      <wp:effectExtent l="12700" t="12700" r="27940" b="26670"/>
                      <wp:wrapNone/>
                      <wp:docPr id="55" name="圆角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10285" y="3914775"/>
                                <a:ext cx="1159510" cy="5511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268CF3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Pdf_to_md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52.15pt;margin-top:17.95pt;height:43.4pt;width:91.3pt;z-index:251704320;v-text-anchor:middle;mso-width-relative:page;mso-height-relative:page;" fillcolor="#4F81BD [3204]" filled="t" stroked="t" coordsize="21600,21600" arcsize="0.166666666666667" o:gfxdata="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nClbtgAAAAKAQAADwAAAAAAAAABACAAAAAiAAAAZHJzL2Rvd25yZXYueG1sUEsB&#10;AhQAFAAAAAgAh07iQKplYQOgAgAAIwUAAA4AAAAAAAAAAQAgAAAAJwEAAGRycy9lMm9Eb2MueG1s&#10;UEsFBgAAAAAGAAYAWQEAADkGAAAAAA=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6B268CF3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Pdf_to_md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A445E8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926EE9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9DFE71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51F4B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E4DE452">
      <w:pPr>
        <w:rPr>
          <w:rFonts w:hint="default"/>
          <w:lang w:val="en-US" w:eastAsia="zh-CN"/>
        </w:rPr>
      </w:pPr>
    </w:p>
    <w:p w14:paraId="18A22546">
      <w:pPr>
        <w:rPr>
          <w:rFonts w:hint="default"/>
          <w:lang w:val="en-US" w:eastAsia="zh-CN"/>
        </w:rPr>
      </w:pPr>
    </w:p>
    <w:p w14:paraId="475B14A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核心图流程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5225D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40F0B76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2DC07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创建nodes文件夹</w:t>
            </w:r>
          </w:p>
          <w:p w14:paraId="015C3050">
            <w:r>
              <w:drawing>
                <wp:inline distT="0" distB="0" distL="114300" distR="114300">
                  <wp:extent cx="2305050" cy="1581150"/>
                  <wp:effectExtent l="0" t="0" r="0" b="0"/>
                  <wp:docPr id="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780350"/>
          <w:p w14:paraId="023260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声明节点</w:t>
            </w:r>
          </w:p>
          <w:p w14:paraId="672FF9A6">
            <w:r>
              <w:drawing>
                <wp:inline distT="0" distB="0" distL="114300" distR="114300">
                  <wp:extent cx="2600325" cy="1847850"/>
                  <wp:effectExtent l="0" t="0" r="9525" b="0"/>
                  <wp:docPr id="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081C7"/>
          <w:p w14:paraId="1B895E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 创建主图</w:t>
            </w:r>
          </w:p>
          <w:p w14:paraId="550510D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编写主图代码</w:t>
            </w:r>
          </w:p>
          <w:p w14:paraId="6F55489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3B020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DE72770">
      <w:pPr>
        <w:rPr>
          <w:rFonts w:hint="default"/>
          <w:lang w:val="en-US" w:eastAsia="zh-CN"/>
        </w:rPr>
      </w:pPr>
    </w:p>
    <w:p w14:paraId="34398C74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5B1C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224194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2EB989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E78D2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1智库导入模块的核心业务流程(节点)？</w:t>
            </w:r>
          </w:p>
          <w:p w14:paraId="023A48B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任务分发</w:t>
            </w:r>
          </w:p>
          <w:p w14:paraId="045C8F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参数处理和校验</w:t>
            </w:r>
          </w:p>
          <w:p w14:paraId="498CB0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判断是pdf文件还是md文件</w:t>
            </w:r>
          </w:p>
          <w:p w14:paraId="382EB67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AE189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pdf转md</w:t>
            </w:r>
          </w:p>
          <w:p w14:paraId="554C9B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Mineru</w:t>
            </w:r>
          </w:p>
          <w:p w14:paraId="2443F78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AD349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md图片处理</w:t>
            </w:r>
          </w:p>
          <w:p w14:paraId="44095A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理解图片：摘要</w:t>
            </w:r>
          </w:p>
          <w:p w14:paraId="31BD74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服务器保存图片，更换链接</w:t>
            </w:r>
          </w:p>
          <w:p w14:paraId="211EAB7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763F6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文档切片</w:t>
            </w:r>
          </w:p>
          <w:p w14:paraId="2E5B4A0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把文档切碎成大小合适的文档块</w:t>
            </w:r>
          </w:p>
          <w:p w14:paraId="74F942C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7D253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主体识别</w:t>
            </w:r>
          </w:p>
          <w:p w14:paraId="304937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将文档内容进行名词总结识别</w:t>
            </w:r>
          </w:p>
          <w:p w14:paraId="0146178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E776F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 向量化</w:t>
            </w:r>
          </w:p>
          <w:p w14:paraId="096FDC2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处理好的文档数据转化成向量数据</w:t>
            </w:r>
          </w:p>
          <w:p w14:paraId="6BC5D4B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2CB77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 存储</w:t>
            </w:r>
          </w:p>
          <w:p w14:paraId="43A02C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存入milvus向量库</w:t>
            </w:r>
          </w:p>
          <w:p w14:paraId="1746B2B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F2ED7F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6A3D94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24F83D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1345B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pdf转md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节点</w:t>
            </w:r>
            <w:r>
              <w:rPr>
                <w:rFonts w:hint="eastAsia"/>
                <w:vertAlign w:val="baseline"/>
                <w:lang w:val="en-US" w:eastAsia="zh-CN"/>
              </w:rPr>
              <w:t>核心流程？</w:t>
            </w:r>
          </w:p>
          <w:p w14:paraId="246BAE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判断文档参数</w:t>
            </w:r>
          </w:p>
          <w:p w14:paraId="51D99E7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路径，文件</w:t>
            </w:r>
          </w:p>
          <w:p w14:paraId="54C9E3B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7E317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上传mineru</w:t>
            </w:r>
          </w:p>
          <w:p w14:paraId="5427F1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转化</w:t>
            </w:r>
          </w:p>
          <w:p w14:paraId="22B52DD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108A0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下载mineru</w:t>
            </w:r>
          </w:p>
          <w:p w14:paraId="69DC42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将md下载到本地</w:t>
            </w:r>
          </w:p>
          <w:p w14:paraId="57C3826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613BD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解压</w:t>
            </w:r>
          </w:p>
          <w:p w14:paraId="4A246A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将下载文档解压</w:t>
            </w:r>
          </w:p>
          <w:p w14:paraId="264692B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9C1BD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读取改名</w:t>
            </w:r>
          </w:p>
          <w:p w14:paraId="6CE4D3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Full.md -&gt;名字.md</w:t>
            </w:r>
          </w:p>
          <w:p w14:paraId="70307E6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B86FC31">
      <w:pPr>
        <w:rPr>
          <w:rFonts w:hint="default"/>
          <w:lang w:val="en-US" w:eastAsia="zh-CN"/>
        </w:rPr>
      </w:pPr>
    </w:p>
    <w:p w14:paraId="77FDF54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如何安装本地的mineru和模型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74DC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7ECACB9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AF3138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C59CB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安装mineru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464F38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7C4B14FB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pip install --upgrade pip -i https://mirrors.aliyun.com/pypi/simple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pip install uv -i https://mirrors.aliyun.com/pypi/simple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uv pip install -U "mineru[all]" -i https://mirrors.aliyun.com/pypi/simple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测试： mineru --version</w:t>
                  </w:r>
                </w:p>
              </w:tc>
            </w:tr>
          </w:tbl>
          <w:p w14:paraId="737FDD7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4770E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安装模型</w:t>
            </w:r>
          </w:p>
          <w:p w14:paraId="199E7D84">
            <w:r>
              <w:drawing>
                <wp:inline distT="0" distB="0" distL="114300" distR="114300">
                  <wp:extent cx="4045585" cy="1318260"/>
                  <wp:effectExtent l="0" t="0" r="12065" b="15240"/>
                  <wp:docPr id="5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585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74DF31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1AA5D3B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设置模型目录</w:t>
                  </w:r>
                </w:p>
                <w:p w14:paraId="0C3B0DD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$env:MODELSCOPE_CACHE="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:\ai_models\modelscope_cache"</w:t>
                  </w:r>
                </w:p>
                <w:p w14:paraId="5D558E33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D05C5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 下载模型</w:t>
                  </w:r>
                </w:p>
                <w:p w14:paraId="52A10A7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mineru-models-download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1EC9E9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-&gt;选择modelscope版本</w:t>
                  </w:r>
                </w:p>
                <w:p w14:paraId="2652C41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025F6C56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698AB3BE"/>
          <w:p w14:paraId="3E21F9E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80FE6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安装pytorch库</w:t>
            </w:r>
          </w:p>
          <w:p w14:paraId="69A319B6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559810" cy="1913890"/>
                  <wp:effectExtent l="0" t="0" r="2540" b="10160"/>
                  <wp:docPr id="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810" cy="191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210DF">
            <w:pPr>
              <w:rPr>
                <w:rFonts w:hint="default"/>
                <w:vertAlign w:val="baseline"/>
                <w:lang w:val="en-US" w:eastAsia="zh-CN"/>
              </w:rPr>
            </w:pP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24C9D4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431DA19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删除旧版本：pip uninstall torch torchvision torchaudio -y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pip install torch torchvision --index-url https://download.pytorch.org/whl/cu121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pip install torch torchvision --index-url https://download.pytorch.org/whl/cu124</w:t>
                  </w:r>
                </w:p>
                <w:p w14:paraId="7FD6134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6869430" cy="1852930"/>
                        <wp:effectExtent l="0" t="0" r="7620" b="13970"/>
                        <wp:docPr id="60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9430" cy="18529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5D941F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7013575" cy="4709795"/>
                  <wp:effectExtent l="0" t="0" r="15875" b="14605"/>
                  <wp:docPr id="6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3575" cy="470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6B12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9E9BAB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EC269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测试模型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375317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1056" w:type="dxa"/>
                </w:tcPr>
                <w:p w14:paraId="339E2C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Mineru -p F:/xxx.pdf -o F:/output</w:t>
                  </w:r>
                </w:p>
                <w:p w14:paraId="6907F709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6870065" cy="1492885"/>
                        <wp:effectExtent l="0" t="0" r="6985" b="12065"/>
                        <wp:docPr id="62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70065" cy="14928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72434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622CA7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8BD82C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688E3DD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4020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D996C7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A30EF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在线版mineru上传和使用，下载解压到本地代码实现流程？</w:t>
            </w:r>
          </w:p>
          <w:p w14:paraId="24DAA5E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7001A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上传文件地址</w:t>
            </w:r>
          </w:p>
          <w:p w14:paraId="077728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psot申请接口</w:t>
            </w:r>
          </w:p>
          <w:p w14:paraId="2CF21F2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4BC7FB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上传文件</w:t>
            </w:r>
          </w:p>
          <w:p w14:paraId="1FA5695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Python的open</w:t>
            </w:r>
          </w:p>
          <w:p w14:paraId="0E5271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Put上传文件</w:t>
            </w:r>
          </w:p>
          <w:p w14:paraId="6F39419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031FE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获取下载地址</w:t>
            </w:r>
          </w:p>
          <w:p w14:paraId="183C28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Zip_url</w:t>
            </w:r>
          </w:p>
          <w:p w14:paraId="2D0282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反复请求查询下载地址，直到成功</w:t>
            </w:r>
          </w:p>
          <w:p w14:paraId="19121CA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10584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下载文件</w:t>
            </w:r>
          </w:p>
          <w:p w14:paraId="37F78E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将压缩文件下载指定目录</w:t>
            </w:r>
          </w:p>
          <w:p w14:paraId="148CFC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Zipfile</w:t>
            </w:r>
          </w:p>
          <w:p w14:paraId="6F09EE6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91BDC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解压文件</w:t>
            </w:r>
          </w:p>
          <w:p w14:paraId="0A04F7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Extractall</w:t>
            </w:r>
          </w:p>
          <w:p w14:paraId="76FCF21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B9369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 修改文件名</w:t>
            </w:r>
          </w:p>
          <w:p w14:paraId="2B1CF8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Full.md修改成原始文件名</w:t>
            </w:r>
          </w:p>
          <w:p w14:paraId="2A50A65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A35732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71864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如何安装和使用本地版mineru(以英伟达显卡为例)？</w:t>
            </w:r>
          </w:p>
          <w:p w14:paraId="21C809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安装mineru</w:t>
            </w:r>
          </w:p>
          <w:p w14:paraId="021C0B5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Pip 升级</w:t>
            </w:r>
          </w:p>
          <w:p w14:paraId="3BA89E7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Pip install uv</w:t>
            </w:r>
          </w:p>
          <w:p w14:paraId="3AF8B9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Uv 安装 mineru</w:t>
            </w:r>
          </w:p>
          <w:p w14:paraId="72A6BC1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E262C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安装模型</w:t>
            </w:r>
          </w:p>
          <w:p w14:paraId="1F456F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组合模型：由好几个模型组成pipline</w:t>
            </w:r>
          </w:p>
          <w:p w14:paraId="00D148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独立模型：vlm</w:t>
            </w:r>
          </w:p>
          <w:p w14:paraId="49E0A0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从国内镜像modelscope下载模型(可以指定目录)</w:t>
            </w:r>
          </w:p>
          <w:p w14:paraId="58B199B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27C1B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安装pytorch</w:t>
            </w:r>
          </w:p>
          <w:p w14:paraId="5A2C8E1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模型调用Gpu的cuda驱动</w:t>
            </w:r>
          </w:p>
          <w:p w14:paraId="16B4F0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卸载：pip uninstall torch torchvision torchaudio -y</w:t>
            </w:r>
          </w:p>
          <w:p w14:paraId="0E3C61E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安装：pip install torch torchvision --index-url https://download.pytorch.org/whl/cu121</w:t>
            </w:r>
          </w:p>
          <w:p w14:paraId="6E32E002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314575" cy="857250"/>
                  <wp:effectExtent l="0" t="0" r="9525" b="0"/>
                  <wp:docPr id="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DF5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4479232">
      <w:pPr>
        <w:rPr>
          <w:rFonts w:hint="default"/>
          <w:lang w:val="en-US" w:eastAsia="zh-CN"/>
        </w:rPr>
      </w:pPr>
    </w:p>
    <w:p w14:paraId="572509B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图片处理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E1C8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FDE8EF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目的</w:t>
            </w:r>
          </w:p>
          <w:p w14:paraId="4933D5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图片解耦，将图片和文字分开</w:t>
            </w:r>
          </w:p>
          <w:p w14:paraId="1E1B23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文字处理成向量数据</w:t>
            </w:r>
          </w:p>
          <w:p w14:paraId="6A411CF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1FC73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上传存储服务</w:t>
            </w:r>
          </w:p>
          <w:p w14:paraId="403BB7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Minio</w:t>
            </w:r>
          </w:p>
          <w:p w14:paraId="23E8DB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回写地址</w:t>
            </w:r>
          </w:p>
          <w:p w14:paraId="029B5E2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3ECC7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图片摘要</w:t>
            </w:r>
          </w:p>
          <w:p w14:paraId="3CFE9B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vlm大模型</w:t>
            </w:r>
          </w:p>
          <w:p w14:paraId="42B7ACA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6CF3EBC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2202E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1C30FE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涉及开发文件：</w:t>
            </w:r>
          </w:p>
          <w:p w14:paraId="0B1EA7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节点</w:t>
            </w:r>
          </w:p>
          <w:p w14:paraId="5BBE15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C_md_img</w:t>
            </w:r>
          </w:p>
          <w:p w14:paraId="37BC899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93F12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配置</w:t>
            </w:r>
          </w:p>
          <w:p w14:paraId="5DF53F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minio配置</w:t>
            </w:r>
          </w:p>
          <w:p w14:paraId="0EDEEF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Llm配置</w:t>
            </w:r>
          </w:p>
          <w:p w14:paraId="07FD776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40BED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工具</w:t>
            </w:r>
          </w:p>
          <w:p w14:paraId="3BFBF1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Minio_utils</w:t>
            </w:r>
          </w:p>
          <w:p w14:paraId="341A60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Llm_utils</w:t>
            </w:r>
          </w:p>
          <w:p w14:paraId="570BBFA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AC436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工作流程：</w:t>
            </w:r>
          </w:p>
          <w:p w14:paraId="40F127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略，见代码</w:t>
            </w:r>
          </w:p>
          <w:p w14:paraId="48754B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909188F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2961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72B2E29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9D1A4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时间窗口限流：</w:t>
            </w:r>
          </w:p>
          <w:p w14:paraId="41E76C0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33D896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2787015</wp:posOffset>
                      </wp:positionH>
                      <wp:positionV relativeFrom="paragraph">
                        <wp:posOffset>17145</wp:posOffset>
                      </wp:positionV>
                      <wp:extent cx="1069975" cy="427990"/>
                      <wp:effectExtent l="12700" t="12700" r="22225" b="16510"/>
                      <wp:wrapNone/>
                      <wp:docPr id="65" name="圆角矩形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69185" y="6377940"/>
                                <a:ext cx="1069975" cy="42799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219.45pt;margin-top:1.35pt;height:33.7pt;width:84.25pt;z-index:251706368;v-text-anchor:middle;mso-width-relative:page;mso-height-relative:page;" filled="f" stroked="t" coordsize="21600,21600" arcsize="0.166666666666667" o:gfxdata="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9q6842gAAAAgBAAAPAAAAAAAAAAEA&#10;IAAAACIAAABkcnMvZG93bnJldi54bWxQSwECFAAUAAAACACHTuJAO3J/IH8CAADNBAAADgAAAAAA&#10;AAABACAAAAApAQAAZHJzL2Uyb0RvYy54bWxQSwUGAAAAAAYABgBZAQAAGgYAAAAA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3535045</wp:posOffset>
                      </wp:positionH>
                      <wp:positionV relativeFrom="paragraph">
                        <wp:posOffset>144145</wp:posOffset>
                      </wp:positionV>
                      <wp:extent cx="153035" cy="158115"/>
                      <wp:effectExtent l="12700" t="12700" r="24765" b="19685"/>
                      <wp:wrapNone/>
                      <wp:docPr id="72" name="椭圆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81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78.35pt;margin-top:11.35pt;height:12.45pt;width:12.05pt;z-index:251713536;v-text-anchor:middle;mso-width-relative:page;mso-height-relative:page;" fillcolor="#FFA2A1 [3216]" filled="t" stroked="t" coordsize="21600,21600" o:gfxdata="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4ub7B2QAAAAkBAAAPAAAAAAAAAAEAIAAAACIAAABkcnMv&#10;ZG93bnJldi54bWxQSwECFAAUAAAACACHTuJAkYXXYeYCAABHBgAADgAAAAAAAAABACAAAAAoAQAA&#10;ZHJzL2Uyb0RvYy54bWxQSwUGAAAAAAYABgBZAQAAgAYAAAAA&#10;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3157855</wp:posOffset>
                      </wp:positionH>
                      <wp:positionV relativeFrom="paragraph">
                        <wp:posOffset>158750</wp:posOffset>
                      </wp:positionV>
                      <wp:extent cx="153035" cy="158115"/>
                      <wp:effectExtent l="12700" t="12700" r="24765" b="19685"/>
                      <wp:wrapNone/>
                      <wp:docPr id="71" name="椭圆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81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48.65pt;margin-top:12.5pt;height:12.45pt;width:12.05pt;z-index:251712512;v-text-anchor:middle;mso-width-relative:page;mso-height-relative:page;" fillcolor="#FFA2A1 [3216]" filled="t" stroked="t" coordsize="21600,21600" o:gfxdata="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qWNIN9gAAAAJAQAADwAAAAAAAAABACAAAAAiAAAAZHJzL2Rv&#10;d25yZXYueG1sUEsBAhQAFAAAAAgAh07iQF2e2ublAgAARwYAAA4AAAAAAAAAAQAgAAAAJwEAAGRy&#10;cy9lMm9Eb2MueG1sUEsFBgAAAAAGAAYAWQEAAH4GAAAAAA==&#10;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2872740</wp:posOffset>
                      </wp:positionH>
                      <wp:positionV relativeFrom="paragraph">
                        <wp:posOffset>133350</wp:posOffset>
                      </wp:positionV>
                      <wp:extent cx="153035" cy="158115"/>
                      <wp:effectExtent l="12700" t="12700" r="24765" b="19685"/>
                      <wp:wrapNone/>
                      <wp:docPr id="70" name="椭圆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81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26.2pt;margin-top:10.5pt;height:12.45pt;width:12.05pt;z-index:251711488;v-text-anchor:middle;mso-width-relative:page;mso-height-relative:page;" fillcolor="#FFA2A1 [3216]" filled="t" stroked="t" coordsize="21600,21600" o:gfxdata="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lCrdEtgAAAAJAQAADwAAAAAAAAABACAAAAAiAAAAZHJzL2Rv&#10;d25yZXYueG1sUEsBAhQAFAAAAAgAh07iQCaVDi3lAgAARwYAAA4AAAAAAAAAAQAgAAAAJwEAAGRy&#10;cy9lMm9Eb2MueG1sUEsFBgAAAAAGAAYAWQEAAH4GAAAAAA==&#10;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2454910</wp:posOffset>
                      </wp:positionH>
                      <wp:positionV relativeFrom="paragraph">
                        <wp:posOffset>168910</wp:posOffset>
                      </wp:positionV>
                      <wp:extent cx="153035" cy="158115"/>
                      <wp:effectExtent l="12700" t="12700" r="24765" b="19685"/>
                      <wp:wrapNone/>
                      <wp:docPr id="69" name="椭圆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81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93.3pt;margin-top:13.3pt;height:12.45pt;width:12.05pt;z-index:251710464;v-text-anchor:middle;mso-width-relative:page;mso-height-relative:page;" fillcolor="#FFA2A1 [3216]" filled="t" stroked="t" coordsize="21600,21600" o:gfxdata="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L6qH22QAAAAkBAAAPAAAAAAAAAAEAIAAAACIAAABkcnMv&#10;ZG93bnJldi54bWxQSwECFAAUAAAACACHTuJAf6bTyeYCAABHBgAADgAAAAAAAAABACAAAAAoAQAA&#10;ZHJzL2Uyb0RvYy54bWxQSwUGAAAAAAYABgBZAQAAgAYAAAAA&#10;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1650365</wp:posOffset>
                      </wp:positionH>
                      <wp:positionV relativeFrom="paragraph">
                        <wp:posOffset>163195</wp:posOffset>
                      </wp:positionV>
                      <wp:extent cx="153035" cy="158115"/>
                      <wp:effectExtent l="12700" t="12700" r="24765" b="19685"/>
                      <wp:wrapNone/>
                      <wp:docPr id="68" name="椭圆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81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29.95pt;margin-top:12.85pt;height:12.45pt;width:12.05pt;z-index:251709440;v-text-anchor:middle;mso-width-relative:page;mso-height-relative:page;" fillcolor="#FFA2A1 [3216]" filled="t" stroked="t" coordsize="21600,21600" o:gfxdata="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IqYXYnZAAAACQEAAA8AAAAAAAAAAQAgAAAAIgAAAGRycy9k&#10;b3ducmV2LnhtbFBLAQIUABQAAAAIAIdO4kAErQcC5QIAAEcGAAAOAAAAAAAAAAEAIAAAACgBAABk&#10;cnMvZTJvRG9jLnhtbFBLBQYAAAAABgAGAFkBAAB/BgAAAAA=&#10;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1309370</wp:posOffset>
                      </wp:positionH>
                      <wp:positionV relativeFrom="paragraph">
                        <wp:posOffset>159385</wp:posOffset>
                      </wp:positionV>
                      <wp:extent cx="153035" cy="158115"/>
                      <wp:effectExtent l="12700" t="12700" r="24765" b="19685"/>
                      <wp:wrapNone/>
                      <wp:docPr id="67" name="椭圆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81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03.1pt;margin-top:12.55pt;height:12.45pt;width:12.05pt;z-index:251708416;v-text-anchor:middle;mso-width-relative:page;mso-height-relative:page;" fillcolor="#FFA2A1 [3216]" filled="t" stroked="t" coordsize="21600,21600" o:gfxdata="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Tp5gzYAAAACQEAAA8AAAAAAAAAAQAgAAAAIgAAAGRycy9k&#10;b3ducmV2LnhtbFBLAQIUABQAAAAIAIdO4kA706305gIAAEcGAAAOAAAAAAAAAAEAIAAAACcBAABk&#10;cnMvZTJvRG9jLnhtbFBLBQYAAAAABgAGAFkBAAB/BgAAAAA=&#10;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703580</wp:posOffset>
                      </wp:positionH>
                      <wp:positionV relativeFrom="paragraph">
                        <wp:posOffset>169545</wp:posOffset>
                      </wp:positionV>
                      <wp:extent cx="153035" cy="158115"/>
                      <wp:effectExtent l="12700" t="12700" r="24765" b="19685"/>
                      <wp:wrapNone/>
                      <wp:docPr id="66" name="椭圆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00910" y="6015990"/>
                                <a:ext cx="153035" cy="1581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55.4pt;margin-top:13.35pt;height:12.45pt;width:12.05pt;z-index:251707392;v-text-anchor:middle;mso-width-relative:page;mso-height-relative:page;" fillcolor="#FFA2A1 [3216]" filled="t" stroked="t" coordsize="21600,21600" o:gfxdata="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mu6kX9gAAAAJAQAADwAAAAAAAAABACAA&#10;AAAiAAAAZHJzL2Rvd25yZXYueG1sUEsBAhQAFAAAAAgAh07iQMDqh1bxAgAAUwYAAA4AAAAAAAAA&#10;AQAgAAAAJwEAAGRycy9lMm9Eb2MueG1sUEsFBgAAAAAGAAYAWQEAAIoGAAAAAA==&#10;">
                      <v:fill type="gradient" on="t" color2="#FFE5E5 [3216]" colors="0f #FFA2A1;22938f #FFBEBD;65536f #FFE5E5" angle="180" focus="100%" focussize="0,0" rotate="t"/>
                      <v:stroke weight="2pt" color="#C0504D [3205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79E0DF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119380</wp:posOffset>
                      </wp:positionV>
                      <wp:extent cx="6285865" cy="0"/>
                      <wp:effectExtent l="0" t="57150" r="635" b="57150"/>
                      <wp:wrapNone/>
                      <wp:docPr id="64" name="直接箭头连接符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4505" y="6617335"/>
                                <a:ext cx="62858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6.9pt;margin-top:9.4pt;height:0pt;width:494.95pt;z-index:251705344;mso-width-relative:page;mso-height-relative:page;" filled="f" stroked="t" coordsize="21600,21600" o:gfxdata="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jJf5fYAAAACQEAAA8AAAAAAAAAAQAgAAAA&#10;IgAAAGRycy9kb3ducmV2LnhtbFBLAQIUABQAAAAIAIdO4kCfVNOdCwIAANUDAAAOAAAAAAAAAAEA&#10;IAAAACcBAABkcnMvZTJvRG9jLnhtbFBLBQYAAAAABgAGAFkBAACkBQAAAAA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1FDD2D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9E1BF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CFB93E4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E20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37B9D72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802ED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md图片理解和处理节点核心业务流程？</w:t>
            </w:r>
          </w:p>
          <w:p w14:paraId="7E68D3E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F1851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获取md的文件内容和图片路径</w:t>
            </w:r>
          </w:p>
          <w:p w14:paraId="0F3BED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扫描路径信息，获得图片列表</w:t>
            </w:r>
          </w:p>
          <w:p w14:paraId="0DB825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调用vlm模型，生成图片摘要</w:t>
            </w:r>
          </w:p>
          <w:p w14:paraId="0472BA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上传图片到minio存储服务</w:t>
            </w:r>
          </w:p>
          <w:p w14:paraId="08B50B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替换md文档中图片成minio服务链接</w:t>
            </w:r>
          </w:p>
          <w:p w14:paraId="6E09E3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 保存备份新的new_md</w:t>
            </w:r>
          </w:p>
          <w:p w14:paraId="6EF99D3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00B14A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F6548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2如何调用vlm视觉模型，调用时如何控制调用频率？</w:t>
            </w:r>
          </w:p>
          <w:p w14:paraId="2DEE89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如何调用</w:t>
            </w:r>
          </w:p>
          <w:p w14:paraId="2E599E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Base_url，api_key</w:t>
            </w:r>
          </w:p>
          <w:p w14:paraId="05C783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创建llm调用客户端(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langchain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  <w:p w14:paraId="760D2B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 w14:paraId="1D0C59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SystemMessage:</w:t>
            </w:r>
            <w:r>
              <w:rPr>
                <w:rFonts w:hint="default"/>
                <w:vertAlign w:val="baseline"/>
                <w:lang w:val="en-US" w:eastAsia="zh-CN"/>
              </w:rPr>
              <w:t>””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6881C0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humanMessage:</w:t>
            </w:r>
            <w:r>
              <w:rPr>
                <w:rFonts w:hint="default"/>
                <w:vertAlign w:val="baseline"/>
                <w:lang w:val="en-US" w:eastAsia="zh-CN"/>
              </w:rPr>
              <w:t>””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1A75E6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History:</w:t>
            </w:r>
            <w:r>
              <w:rPr>
                <w:rFonts w:hint="default"/>
                <w:vertAlign w:val="baseline"/>
                <w:lang w:val="en-US" w:eastAsia="zh-CN"/>
              </w:rPr>
              <w:t>””</w:t>
            </w:r>
          </w:p>
          <w:p w14:paraId="625507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3E21AC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invoke</w:t>
            </w:r>
          </w:p>
          <w:p w14:paraId="7BCF382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73A41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如何控制调用频率</w:t>
            </w:r>
          </w:p>
          <w:p w14:paraId="507A0A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滑动窗口限流算法函数</w:t>
            </w:r>
          </w:p>
          <w:p w14:paraId="2DC8A61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95C3A59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112DD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698147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核心步骤</w:t>
            </w:r>
          </w:p>
          <w:p w14:paraId="162401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五步操作：</w:t>
            </w:r>
          </w:p>
          <w:p w14:paraId="3F61419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25C12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步骤内部</w:t>
            </w:r>
          </w:p>
          <w:p w14:paraId="29A520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如：步骤4，4个方法</w:t>
            </w:r>
          </w:p>
          <w:p w14:paraId="5C42044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65C718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8814C45">
      <w:pPr>
        <w:rPr>
          <w:rFonts w:hint="default"/>
          <w:lang w:val="en-US" w:eastAsia="zh-CN"/>
        </w:rPr>
      </w:pPr>
    </w:p>
    <w:p w14:paraId="20CD3613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58F8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33B39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1605280</wp:posOffset>
                      </wp:positionH>
                      <wp:positionV relativeFrom="paragraph">
                        <wp:posOffset>125730</wp:posOffset>
                      </wp:positionV>
                      <wp:extent cx="855345" cy="483870"/>
                      <wp:effectExtent l="12700" t="12700" r="27305" b="17780"/>
                      <wp:wrapNone/>
                      <wp:docPr id="78" name="立方体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85315" y="7136130"/>
                                <a:ext cx="855345" cy="48387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DD588A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1入口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126.4pt;margin-top:9.9pt;height:38.1pt;width:67.35pt;z-index:251719680;v-text-anchor:middle;mso-width-relative:page;mso-height-relative:page;" fillcolor="#A3C4FF [3216]" filled="t" stroked="t" coordsize="21600,21600" o:gfxdata="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B47sel1gAAAAkB&#10;AAAPAAAAAAAAAAEAIAAAACIAAABkcnMvZG93bnJldi54bWxQSwECFAAUAAAACACHTuJAE/7hQAED&#10;AABeBgAADgAAAAAAAAABACAAAAAlAQAAZHJzL2Uyb0RvYy54bWxQSwUGAAAAAAYABgBZAQAAmAYA&#10;AAAA&#10;" adj="5400">
                      <v:fill type="gradient" on="t" color2="#E5EEFF [3216]" colors="0f #A3C4FF;22938f #BFD5FF;65536f #E5EEFF" angle="180" focus="100%" focussize="0,0" rotate="t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20DD588A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1入口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76005E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0D3FF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2888615</wp:posOffset>
                      </wp:positionH>
                      <wp:positionV relativeFrom="paragraph">
                        <wp:posOffset>65405</wp:posOffset>
                      </wp:positionV>
                      <wp:extent cx="1181735" cy="356870"/>
                      <wp:effectExtent l="12700" t="12700" r="24765" b="30480"/>
                      <wp:wrapNone/>
                      <wp:docPr id="82" name="矩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158490" y="7594600"/>
                                <a:ext cx="1181735" cy="3568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6C4A89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参数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27.45pt;margin-top:5.15pt;height:28.1pt;width:93.05pt;z-index:251723776;v-text-anchor:middle;mso-width-relative:page;mso-height-relative:page;" fillcolor="#4F81BD [3204]" filled="t" stroked="t" coordsize="21600,21600" o:gfxdata="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xmeM3YAAAA&#10;CQEAAA8AAAAAAAAAAQAgAAAAIgAAAGRycy9kb3ducmV2LnhtbFBLAQIUABQAAAAIAIdO4kDVftux&#10;jwIAABgFAAAOAAAAAAAAAAEAIAAAACcBAABkcnMvZTJvRG9jLnhtbFBLBQYAAAAABgAGAFkBAAAo&#10;BgAAAAA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2D6C4A89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参数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2374265</wp:posOffset>
                      </wp:positionH>
                      <wp:positionV relativeFrom="paragraph">
                        <wp:posOffset>227965</wp:posOffset>
                      </wp:positionV>
                      <wp:extent cx="504190" cy="1670685"/>
                      <wp:effectExtent l="12700" t="12700" r="16510" b="31115"/>
                      <wp:wrapNone/>
                      <wp:docPr id="81" name="左大括号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20975" y="7660640"/>
                                <a:ext cx="504190" cy="167068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87" type="#_x0000_t87" style="position:absolute;left:0pt;margin-left:186.95pt;margin-top:17.95pt;height:131.55pt;width:39.7pt;z-index:251722752;mso-width-relative:page;mso-height-relative:page;" filled="f" stroked="t" coordsize="21600,21600" o:gfxdata="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rTc4TaAAAACgEAAA8AAAAAAAAAAQAgAAAAIgAAAGRycy9kb3ducmV2LnhtbFBLAQIUABQA&#10;AAAIAIdO4kAO9ero7gEAALADAAAOAAAAAAAAAAEAIAAAACkBAABkcnMvZTJvRG9jLnhtbFBLBQYA&#10;AAAABgAGAFkBAACJBQAAAAA=&#10;" adj="543,10800">
                      <v:fill on="f" focussize="0,0"/>
                      <v:stroke weight="2pt" color="#4F81BD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1070610</wp:posOffset>
                      </wp:positionH>
                      <wp:positionV relativeFrom="paragraph">
                        <wp:posOffset>610235</wp:posOffset>
                      </wp:positionV>
                      <wp:extent cx="463550" cy="15240"/>
                      <wp:effectExtent l="635" t="53975" r="12065" b="45085"/>
                      <wp:wrapNone/>
                      <wp:docPr id="75" name="直接箭头连接符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355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84.3pt;margin-top:48.05pt;height:1.2pt;width:36.5pt;z-index:251716608;mso-width-relative:page;mso-height-relative:page;" filled="f" stroked="t" coordsize="21600,21600" o:gfxdata="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RO02doAAAAJAQAADwAAAAAAAAABACAAAAAi&#10;AAAAZHJzL2Rvd25yZXYueG1sUEsBAhQAFAAAAAgAh07iQJbhUmcIAgAA1wMAAA4AAAAAAAAAAQAg&#10;AAAAKQEAAGRycy9lMm9Eb2MueG1sUEsFBgAAAAAGAAYAWQEAAKMF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1060450</wp:posOffset>
                      </wp:positionH>
                      <wp:positionV relativeFrom="paragraph">
                        <wp:posOffset>-55880</wp:posOffset>
                      </wp:positionV>
                      <wp:extent cx="544830" cy="688975"/>
                      <wp:effectExtent l="10160" t="0" r="16510" b="15875"/>
                      <wp:wrapNone/>
                      <wp:docPr id="74" name="直接箭头连接符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73" idx="3"/>
                              <a:endCxn id="78" idx="2"/>
                            </wps:cNvCnPr>
                            <wps:spPr>
                              <a:xfrm flipV="1">
                                <a:off x="1330325" y="7523480"/>
                                <a:ext cx="544830" cy="688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83.5pt;margin-top:-4.4pt;height:54.25pt;width:42.9pt;z-index:251715584;mso-width-relative:page;mso-height-relative:page;" filled="f" stroked="t" coordsize="21600,21600" o:gfxdata="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NtbFiNoAAAAJAQAADwAAAAAAAAABACAAAAAiAAAAZHJzL2Rvd25yZXYueG1s&#10;UEsBAhQAFAAAAAgAh07iQFFTjjUvAgAAJgQAAA4AAAAAAAAAAQAgAAAAKQEAAGRycy9lMm9Eb2Mu&#10;eG1sUEsFBgAAAAAGAAYAWQEAAMoF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44450</wp:posOffset>
                      </wp:positionV>
                      <wp:extent cx="845820" cy="1176655"/>
                      <wp:effectExtent l="12700" t="12700" r="17780" b="29845"/>
                      <wp:wrapNone/>
                      <wp:docPr id="73" name="矩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8945" y="7472045"/>
                                <a:ext cx="845820" cy="11766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F2FD51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主</w:t>
                                  </w:r>
                                </w:p>
                                <w:p w14:paraId="0888C77A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.9pt;margin-top:3.5pt;height:92.65pt;width:66.6pt;z-index:251714560;v-text-anchor:middle;mso-width-relative:page;mso-height-relative:page;" fillcolor="#4F81BD [3204]" filled="t" stroked="t" coordsize="21600,21600" o:gfxdata="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D0EUYHXAAAACAEA&#10;AA8AAAAAAAAAAQAgAAAAIgAAAGRycy9kb3ducmV2LnhtbFBLAQIUABQAAAAIAIdO4kDiDJcBjQIA&#10;ABcFAAAOAAAAAAAAAAEAIAAAACYBAABkcnMvZTJvRG9jLnhtbFBLBQYAAAAABgAGAFkBAAAlBgAA&#10;AAA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2DF2FD51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主</w:t>
                            </w:r>
                          </w:p>
                          <w:p w14:paraId="0888C77A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89AB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1564640</wp:posOffset>
                      </wp:positionH>
                      <wp:positionV relativeFrom="paragraph">
                        <wp:posOffset>11430</wp:posOffset>
                      </wp:positionV>
                      <wp:extent cx="871220" cy="483870"/>
                      <wp:effectExtent l="12700" t="12700" r="30480" b="17780"/>
                      <wp:wrapNone/>
                      <wp:docPr id="79" name="立方体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1220" cy="48387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BFB520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2转md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123.2pt;margin-top:0.9pt;height:38.1pt;width:68.6pt;z-index:251720704;v-text-anchor:middle;mso-width-relative:page;mso-height-relative:page;" fillcolor="#A3C4FF [3216]" filled="t" stroked="t" coordsize="21600,21600" o:gfxdata="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CqH4JZ1QAAAAgBAAAPAAAAAAAAAAEA&#10;IAAAACIAAABkcnMvZG93bnJldi54bWxQSwECFAAUAAAACACHTuJAOCebqvYCAABSBgAADgAAAAAA&#10;AAABACAAAAAkAQAAZHJzL2Uyb0RvYy54bWxQSwUGAAAAAAYABgBZAQAAjAYAAAAA&#10;" adj="5400">
                      <v:fill type="gradient" on="t" color2="#E5EEFF [3216]" colors="0f #A3C4FF;22938f #BFD5FF;65536f #E5EEFF" angle="180" focus="100%" focussize="0,0" rotate="t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6CBFB520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2转md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470535</wp:posOffset>
                      </wp:positionV>
                      <wp:extent cx="478790" cy="434340"/>
                      <wp:effectExtent l="8255" t="9525" r="8255" b="13335"/>
                      <wp:wrapNone/>
                      <wp:docPr id="76" name="直接箭头连接符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80" idx="2"/>
                            </wps:cNvCnPr>
                            <wps:spPr>
                              <a:xfrm>
                                <a:off x="0" y="0"/>
                                <a:ext cx="478790" cy="4343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82.3pt;margin-top:37.05pt;height:34.2pt;width:37.7pt;z-index:251717632;mso-width-relative:page;mso-height-relative:page;" filled="f" stroked="t" coordsize="21600,21600" o:gfxdata="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lqyONoAAAAKAQAADwAA&#10;AAAAAAABACAAAAAiAAAAZHJzL2Rvd25yZXYueG1sUEsBAhQAFAAAAAgAh07iQK+Fp04UAgAA9gMA&#10;AA4AAAAAAAAAAQAgAAAAKQEAAGRycy9lMm9Eb2MueG1sUEsFBgAAAAAGAAYAWQEAAK8F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72E12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2908935</wp:posOffset>
                      </wp:positionH>
                      <wp:positionV relativeFrom="paragraph">
                        <wp:posOffset>19050</wp:posOffset>
                      </wp:positionV>
                      <wp:extent cx="1181735" cy="356870"/>
                      <wp:effectExtent l="12700" t="12700" r="24765" b="30480"/>
                      <wp:wrapNone/>
                      <wp:docPr id="83" name="矩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735" cy="3568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126669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扫描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29.05pt;margin-top:1.5pt;height:28.1pt;width:93.05pt;z-index:251724800;v-text-anchor:middle;mso-width-relative:page;mso-height-relative:page;" fillcolor="#4F81BD [3204]" filled="t" stroked="t" coordsize="21600,21600" o:gfxdata="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iH/KnYAAAACAEAAA8AAAAAAAAA&#10;AQAgAAAAIgAAAGRycy9kb3ducmV2LnhtbFBLAQIUABQAAAAIAIdO4kDR2TldgwIAAAwFAAAOAAAA&#10;AAAAAAEAIAAAACcBAABkcnMvZTJvRG9jLnhtbFBLBQYAAAAABgAGAFkBAAAcBgAAAAA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32126669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扫描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B825B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118745</wp:posOffset>
                      </wp:positionV>
                      <wp:extent cx="922655" cy="483870"/>
                      <wp:effectExtent l="12700" t="12700" r="17145" b="17780"/>
                      <wp:wrapNone/>
                      <wp:docPr id="80" name="立方体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2655" cy="48387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636FDB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3图片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120pt;margin-top:9.35pt;height:38.1pt;width:72.65pt;z-index:251721728;v-text-anchor:middle;mso-width-relative:page;mso-height-relative:page;" fillcolor="#A3C4FF [3216]" filled="t" stroked="t" coordsize="21600,21600" o:gfxdata="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JcvPMvXAAAACQEAAA8AAAAAAAAA&#10;AQAgAAAAIgAAAGRycy9kb3ducmV2LnhtbFBLAQIUABQAAAAIAIdO4kCKGFVV9gIAAFIGAAAOAAAA&#10;AAAAAAEAIAAAACYBAABkcnMvZTJvRG9jLnhtbFBLBQYAAAAABgAGAFkBAACOBgAAAAA=&#10;" adj="5400">
                      <v:fill type="gradient" on="t" color2="#E5EEFF [3216]" colors="0f #A3C4FF;22938f #BFD5FF;65536f #E5EEFF" angle="180" focus="100%" focussize="0,0" rotate="t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5D636FDB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3图片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-64770</wp:posOffset>
                      </wp:positionV>
                      <wp:extent cx="427990" cy="975995"/>
                      <wp:effectExtent l="11430" t="5080" r="17780" b="9525"/>
                      <wp:wrapNone/>
                      <wp:docPr id="77" name="直接箭头连接符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7990" cy="9759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85.5pt;margin-top:-5.1pt;height:76.85pt;width:33.7pt;z-index:251718656;mso-width-relative:page;mso-height-relative:page;" filled="f" stroked="t" coordsize="21600,21600" o:gfxdata="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Q3zcxdsAAAALAQAADwAAAAAAAAABACAAAAAiAAAAZHJz&#10;L2Rvd25yZXYueG1sUEsBAhQAFAAAAAgAh07iQNmeIpMBAgAAzgMAAA4AAAAAAAAAAQAgAAAAKgEA&#10;AGRycy9lMm9Eb2MueG1sUEsFBgAAAAAGAAYAWQEAAJ0F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17C0F9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4106545</wp:posOffset>
                      </wp:positionH>
                      <wp:positionV relativeFrom="paragraph">
                        <wp:posOffset>128905</wp:posOffset>
                      </wp:positionV>
                      <wp:extent cx="580390" cy="942340"/>
                      <wp:effectExtent l="12700" t="12700" r="16510" b="16510"/>
                      <wp:wrapNone/>
                      <wp:docPr id="88" name="左大括号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86580" y="8559800"/>
                                <a:ext cx="580390" cy="94234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87" type="#_x0000_t87" style="position:absolute;left:0pt;margin-left:323.35pt;margin-top:10.15pt;height:74.2pt;width:45.7pt;z-index:251729920;mso-width-relative:page;mso-height-relative:page;" filled="f" stroked="t" coordsize="21600,21600" o:gfxdata="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KDSltsAAAAKAQAADwAAAAAAAAABACAAAAAiAAAAZHJzL2Rvd25yZXYueG1sUEsBAhQAFAAA&#10;AAgAh07iQMDdzpPsAQAArwMAAA4AAAAAAAAAAQAgAAAAKgEAAGRycy9lMm9Eb2MueG1sUEsFBgAA&#10;AAAGAAYAWQEAAIgFAAAAAA==&#10;" adj="1108,10800">
                      <v:fill on="f" focussize="0,0"/>
                      <v:stroke weight="2pt" color="#4F81BD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2903855</wp:posOffset>
                      </wp:positionH>
                      <wp:positionV relativeFrom="paragraph">
                        <wp:posOffset>3810</wp:posOffset>
                      </wp:positionV>
                      <wp:extent cx="1181735" cy="356870"/>
                      <wp:effectExtent l="12700" t="12700" r="24765" b="30480"/>
                      <wp:wrapNone/>
                      <wp:docPr id="84" name="矩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735" cy="3568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31B84A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摘要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28.65pt;margin-top:0.3pt;height:28.1pt;width:93.05pt;z-index:251725824;v-text-anchor:middle;mso-width-relative:page;mso-height-relative:page;" fillcolor="#4F81BD [3204]" filled="t" stroked="t" coordsize="21600,21600" o:gfxdata="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y3sKodcAAAAHAQAADwAAAAAAAAAB&#10;ACAAAAAiAAAAZHJzL2Rvd25yZXYueG1sUEsBAhQAFAAAAAgAh07iQO5Pl86DAgAADAUAAA4AAAAA&#10;AAAAAQAgAAAAJgEAAGRycy9lMm9Eb2MueG1sUEsFBgAAAAAGAAYAWQEAABsGAAAAAA=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6931B84A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摘要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71DE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4574540</wp:posOffset>
                      </wp:positionH>
                      <wp:positionV relativeFrom="paragraph">
                        <wp:posOffset>189865</wp:posOffset>
                      </wp:positionV>
                      <wp:extent cx="1181735" cy="356870"/>
                      <wp:effectExtent l="12700" t="12700" r="24765" b="30480"/>
                      <wp:wrapNone/>
                      <wp:docPr id="89" name="矩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735" cy="3568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2E2383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b/>
                                      <w:bCs/>
                                      <w:color w:val="FFFF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00"/>
                                      <w:lang w:val="en-US" w:eastAsia="zh-CN"/>
                                    </w:rPr>
                                    <w:t>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60.2pt;margin-top:14.95pt;height:28.1pt;width:93.05pt;z-index:251730944;v-text-anchor:middle;mso-width-relative:page;mso-height-relative:page;" fillcolor="#4F81BD [3204]" filled="t" stroked="t" coordsize="21600,21600" o:gfxdata="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N+1pC2QAAAAkBAAAPAAAAAAAA&#10;AAEAIAAAACIAAABkcnMvZG93bnJldi54bWxQSwECFAAUAAAACACHTuJA0YE7JoMCAAAMBQAADgAA&#10;AAAAAAABACAAAAAoAQAAZHJzL2Uyb0RvYy54bWxQSwUGAAAAAAYABgBZAQAAHQYAAAAA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1B2E2383">
                            <w:pPr>
                              <w:jc w:val="center"/>
                              <w:rPr>
                                <w:rFonts w:hint="default" w:eastAsia="华文细黑"/>
                                <w:b/>
                                <w:bCs/>
                                <w:color w:val="FFFF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00"/>
                                <w:lang w:val="en-US" w:eastAsia="zh-CN"/>
                              </w:rPr>
                              <w:t>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1529080</wp:posOffset>
                      </wp:positionH>
                      <wp:positionV relativeFrom="paragraph">
                        <wp:posOffset>202565</wp:posOffset>
                      </wp:positionV>
                      <wp:extent cx="922655" cy="483870"/>
                      <wp:effectExtent l="12700" t="12700" r="17145" b="17780"/>
                      <wp:wrapNone/>
                      <wp:docPr id="87" name="立方体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2655" cy="48387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CDB7FF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120.4pt;margin-top:15.95pt;height:38.1pt;width:72.65pt;z-index:251728896;v-text-anchor:middle;mso-width-relative:page;mso-height-relative:page;" fillcolor="#A3C4FF [3216]" filled="t" stroked="t" coordsize="21600,21600" o:gfxdata="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IZS2hrXAAAACgEAAA8AAAAAAAAA&#10;AQAgAAAAIgAAAGRycy9kb3ducmV2LnhtbFBLAQIUABQAAAAIAIdO4kAS6fqM9gIAAFIGAAAOAAAA&#10;AAAAAAEAIAAAACYBAABkcnMvZTJvRG9jLnhtbFBLBQYAAAAABgAGAFkBAACOBgAAAAA=&#10;" adj="5400">
                      <v:fill type="gradient" on="t" color2="#E5EEFF [3216]" colors="0f #A3C4FF;22938f #BFD5FF;65536f #E5EEFF" angle="180" focus="100%" focussize="0,0" rotate="t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07CDB7FF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2908935</wp:posOffset>
                      </wp:positionH>
                      <wp:positionV relativeFrom="paragraph">
                        <wp:posOffset>179705</wp:posOffset>
                      </wp:positionV>
                      <wp:extent cx="1181735" cy="356870"/>
                      <wp:effectExtent l="12700" t="12700" r="24765" b="30480"/>
                      <wp:wrapNone/>
                      <wp:docPr id="85" name="矩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735" cy="3568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B5E4FB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b/>
                                      <w:bCs/>
                                      <w:color w:val="FFFF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00"/>
                                      <w:lang w:val="en-US" w:eastAsia="zh-CN"/>
                                    </w:rPr>
                                    <w:t>上传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29.05pt;margin-top:14.15pt;height:28.1pt;width:93.05pt;z-index:251726848;v-text-anchor:middle;mso-width-relative:page;mso-height-relative:page;" fillcolor="#4F81BD [3204]" filled="t" stroked="t" coordsize="21600,21600" o:gfxdata="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exUOraAAAACQEAAA8AAAAA&#10;AAAAAQAgAAAAIgAAAGRycy9kb3ducmV2LnhtbFBLAQIUABQAAAAIAIdO4kDRETh0hAIAAAwFAAAO&#10;AAAAAAAAAAEAIAAAACkBAABkcnMvZTJvRG9jLnhtbFBLBQYAAAAABgAGAFkBAAAfBgAAAAA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15B5E4FB">
                            <w:pPr>
                              <w:jc w:val="center"/>
                              <w:rPr>
                                <w:rFonts w:hint="eastAsia" w:eastAsia="华文细黑"/>
                                <w:b/>
                                <w:bCs/>
                                <w:color w:val="FFFF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00"/>
                                <w:lang w:val="en-US" w:eastAsia="zh-CN"/>
                              </w:rPr>
                              <w:t>上传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D4D7CC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B0201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2914015</wp:posOffset>
                      </wp:positionH>
                      <wp:positionV relativeFrom="paragraph">
                        <wp:posOffset>92710</wp:posOffset>
                      </wp:positionV>
                      <wp:extent cx="1181735" cy="356870"/>
                      <wp:effectExtent l="12700" t="12700" r="24765" b="30480"/>
                      <wp:wrapNone/>
                      <wp:docPr id="86" name="矩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735" cy="3568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F30EC5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备份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29.45pt;margin-top:7.3pt;height:28.1pt;width:93.05pt;z-index:251727872;v-text-anchor:middle;mso-width-relative:page;mso-height-relative:page;" fillcolor="#4F81BD [3204]" filled="t" stroked="t" coordsize="21600,21600" o:gfxdata="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VPCPb2QAAAAkBAAAPAAAAAAAA&#10;AAEAIAAAACIAAABkcnMvZG93bnJldi54bWxQSwECFAAUAAAACACHTuJA0fW4YIMCAAAMBQAADgAA&#10;AAAAAAABACAAAAAoAQAAZHJzL2Uyb0RvYy54bWxQSwUGAAAAAAYABgBZAQAAHQYAAAAA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0EF30EC5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备份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EC6E6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E54E8C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803041E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0E58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124F6C9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82B540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325EA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http://192.168.222.99:9000/桶名/项目名/文档名/107.png</w:t>
            </w:r>
          </w:p>
          <w:p w14:paraId="053D9A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http://endpoint/bucket_name/porject_name/content_name/file_img</w:t>
            </w:r>
          </w:p>
          <w:p w14:paraId="04A3C62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594CF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438F613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69CAC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6427DDE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C51F33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EAC5A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文件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导入模块</w:t>
            </w:r>
            <w:r>
              <w:rPr>
                <w:rFonts w:hint="eastAsia"/>
                <w:vertAlign w:val="baseline"/>
                <w:lang w:val="en-US" w:eastAsia="zh-CN"/>
              </w:rPr>
              <w:t>整体工作流的流程？</w:t>
            </w:r>
          </w:p>
          <w:p w14:paraId="7E874ED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8AA7A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入口</w:t>
            </w:r>
          </w:p>
          <w:p w14:paraId="403F54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处理参数</w:t>
            </w:r>
          </w:p>
          <w:p w14:paraId="2395F3E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067EF9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转化</w:t>
            </w:r>
          </w:p>
          <w:p w14:paraId="059E77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将pdf文件转为md文档</w:t>
            </w:r>
          </w:p>
          <w:p w14:paraId="7039035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F2284F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图片理解</w:t>
            </w:r>
          </w:p>
          <w:p w14:paraId="782FFF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扫描图片</w:t>
            </w:r>
          </w:p>
          <w:p w14:paraId="2C496B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图片摘要</w:t>
            </w:r>
          </w:p>
          <w:p w14:paraId="10EFCB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上传minio</w:t>
            </w:r>
          </w:p>
          <w:p w14:paraId="2F2BCA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替换</w:t>
            </w:r>
          </w:p>
          <w:p w14:paraId="27D3346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</w:t>
            </w:r>
          </w:p>
          <w:p w14:paraId="4BDF826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683805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文档切分</w:t>
            </w:r>
          </w:p>
          <w:p w14:paraId="082589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将文档切分成大小合适的文档块</w:t>
            </w:r>
          </w:p>
          <w:p w14:paraId="334C135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存储到向量数据库</w:t>
            </w:r>
          </w:p>
          <w:p w14:paraId="61A296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将来语义不至于过于稀疏或者稠密</w:t>
            </w:r>
          </w:p>
          <w:p w14:paraId="2091987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方便模型更准确的检索</w:t>
            </w:r>
          </w:p>
          <w:p w14:paraId="4BB52F2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10DC4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主体识别</w:t>
            </w:r>
          </w:p>
          <w:p w14:paraId="2826501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明确当前文档的名称和内容</w:t>
            </w:r>
          </w:p>
          <w:p w14:paraId="2F14A4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提炼并存储到向量库</w:t>
            </w:r>
          </w:p>
          <w:p w14:paraId="6503EA8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010F76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 文档向量化</w:t>
            </w:r>
          </w:p>
          <w:p w14:paraId="03FBF8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文档内容向量化</w:t>
            </w:r>
          </w:p>
          <w:p w14:paraId="65FF2DD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7678B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 向量库</w:t>
            </w:r>
          </w:p>
          <w:p w14:paraId="2B7162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存入向量数据库</w:t>
            </w:r>
          </w:p>
          <w:p w14:paraId="1E42610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CC3B5D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18CF9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图片理解节点图片扫描，摘要，上传，替换步骤实现？</w:t>
            </w:r>
          </w:p>
          <w:p w14:paraId="611931C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ED708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扫描</w:t>
            </w:r>
          </w:p>
          <w:p w14:paraId="2CA032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找到md的图片位置</w:t>
            </w:r>
          </w:p>
          <w:p w14:paraId="5B9C257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服务器本地Images文件夹</w:t>
            </w:r>
          </w:p>
          <w:p w14:paraId="4352B2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扫描文档上下文</w:t>
            </w:r>
          </w:p>
          <w:p w14:paraId="4DF51B2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89BC2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摘要</w:t>
            </w:r>
          </w:p>
          <w:p w14:paraId="37C8C3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调用视觉模型vlm</w:t>
            </w:r>
          </w:p>
          <w:p w14:paraId="23FE05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对图片行进理解和总结</w:t>
            </w:r>
          </w:p>
          <w:p w14:paraId="51913B2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封装image</w:t>
            </w:r>
          </w:p>
          <w:p w14:paraId="44C6D21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732C7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上传</w:t>
            </w:r>
          </w:p>
          <w:p w14:paraId="1448B9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上传到minio服务器</w:t>
            </w:r>
          </w:p>
          <w:p w14:paraId="200DA1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http://域名:端口/桶/项目/文件/图片</w:t>
            </w:r>
          </w:p>
          <w:p w14:paraId="2AC9B03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8BAB8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替换</w:t>
            </w:r>
          </w:p>
          <w:p w14:paraId="42974F5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正则匹配md位置</w:t>
            </w:r>
          </w:p>
          <w:p w14:paraId="669102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替换摘要和地址</w:t>
            </w:r>
          </w:p>
          <w:p w14:paraId="143654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468DB46">
      <w:pPr>
        <w:rPr>
          <w:rFonts w:hint="default"/>
          <w:lang w:val="en-US" w:eastAsia="zh-CN"/>
        </w:rPr>
      </w:pPr>
    </w:p>
    <w:p w14:paraId="571F42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文档切分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2C7AC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6CE269C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BB0382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AE0F7B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66C02A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94958D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13464D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1E3717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125006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AA928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2614295</wp:posOffset>
                      </wp:positionH>
                      <wp:positionV relativeFrom="paragraph">
                        <wp:posOffset>10160</wp:posOffset>
                      </wp:positionV>
                      <wp:extent cx="1197610" cy="478790"/>
                      <wp:effectExtent l="12700" t="12700" r="27940" b="22860"/>
                      <wp:wrapNone/>
                      <wp:docPr id="95" name="矩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7610" cy="4787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05.85pt;margin-top:0.8pt;height:37.7pt;width:94.3pt;z-index:251732992;v-text-anchor:middle;mso-width-relative:page;mso-height-relative:page;" fillcolor="#4F81BD [3204]" filled="t" stroked="t" coordsize="21600,21600" o:gfxdata="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//2gbYAAAACAEAAA8AAAAAAAAAAQAgAAAAIgAA&#10;AGRycy9kb3ducmV2LnhtbFBLAQIUABQAAAAIAIdO4kCd2GWVegIAAAEFAAAOAAAAAAAAAAEAIAAA&#10;ACcBAABkcnMvZTJvRG9jLnhtbFBLBQYAAAAABgAGAFkBAAATBgAAAAA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5198110</wp:posOffset>
                      </wp:positionH>
                      <wp:positionV relativeFrom="paragraph">
                        <wp:posOffset>152400</wp:posOffset>
                      </wp:positionV>
                      <wp:extent cx="1197610" cy="478790"/>
                      <wp:effectExtent l="12700" t="12700" r="27940" b="22860"/>
                      <wp:wrapNone/>
                      <wp:docPr id="99" name="矩形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7610" cy="4787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8D878C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09.3pt;margin-top:12pt;height:37.7pt;width:94.3pt;z-index:251737088;v-text-anchor:middle;mso-width-relative:page;mso-height-relative:page;" fillcolor="#4F81BD [3204]" filled="t" stroked="t" coordsize="21600,21600" o:gfxdata="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zPri/NoAAAAKAQAADwAAAAAA&#10;AAABACAAAAAiAAAAZHJzL2Rvd25yZXYueG1sUEsBAhQAFAAAAAgAh07iQAUv+fmDAgAADAUAAA4A&#10;AAAAAAAAAQAgAAAAKQEAAGRycy9lMm9Eb2MueG1sUEsFBgAAAAAGAAYAWQEAAB4GAAAAAA=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258D878C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100965</wp:posOffset>
                      </wp:positionV>
                      <wp:extent cx="1226185" cy="2092325"/>
                      <wp:effectExtent l="12700" t="12700" r="18415" b="28575"/>
                      <wp:wrapNone/>
                      <wp:docPr id="90" name="矩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7525" y="1924050"/>
                                <a:ext cx="1226185" cy="20923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7.8pt;margin-top:7.95pt;height:164.75pt;width:96.55pt;z-index:251731968;v-text-anchor:middle;mso-width-relative:page;mso-height-relative:page;" fillcolor="#4F81BD [3204]" filled="t" stroked="t" coordsize="21600,21600" o:gfxdata="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FAlz29kAAAAJAQAADwAAAAAA&#10;AAABACAAAAAiAAAAZHJzL2Rvd25yZXYueG1sUEsBAhQAFAAAAAgAh07iQNvustKEAgAADQUAAA4A&#10;AAAAAAAAAQAgAAAAKAEAAGRycy9lMm9Eb2MueG1sUEsFBgAAAAAGAAYAWQEAAB4GAAAAAA=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5341AE6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866DA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147955</wp:posOffset>
                      </wp:positionV>
                      <wp:extent cx="1196975" cy="233045"/>
                      <wp:effectExtent l="12700" t="12700" r="28575" b="20955"/>
                      <wp:wrapNone/>
                      <wp:docPr id="96" name="矩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6975" cy="2330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06.25pt;margin-top:11.65pt;height:18.35pt;width:94.25pt;z-index:251734016;v-text-anchor:middle;mso-width-relative:page;mso-height-relative:page;" fillcolor="#DAFDA7 [3216]" filled="t" stroked="t" coordsize="21600,21600" o:gfxdata="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KgxT5rbAAAACQEAAA8AAAAAAAAAAQAgAAAAIgAAAGRy&#10;cy9kb3ducmV2LnhtbFBLAQIUABQAAAAIAIdO4kDQtfTi5gIAAEUGAAAOAAAAAAAAAAEAIAAAACoB&#10;AABkcnMvZTJvRG9jLnhtbFBLBQYAAAAABgAGAFkBAACCBgAAAAA=&#10;">
                      <v:fill type="gradient" on="t" color2="#F5FFE6 [3216]" colors="0f #DAFDA7;22938f #E4FDC2;65536f #F5FFE6" angle="180" focus="100%" focussize="0,0" rotate="t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6A2CF7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5220970</wp:posOffset>
                      </wp:positionH>
                      <wp:positionV relativeFrom="paragraph">
                        <wp:posOffset>19685</wp:posOffset>
                      </wp:positionV>
                      <wp:extent cx="1197610" cy="512445"/>
                      <wp:effectExtent l="12700" t="12700" r="27940" b="27305"/>
                      <wp:wrapNone/>
                      <wp:docPr id="100" name="矩形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7610" cy="5124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13B343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11.1pt;margin-top:1.55pt;height:40.35pt;width:94.3pt;z-index:251738112;v-text-anchor:middle;mso-width-relative:page;mso-height-relative:page;" fillcolor="#DAFDA7 [3216]" filled="t" stroked="t" coordsize="21600,21600" o:gfxdata="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Pe2sAjaAAAACQEAAA8AAAAAAAAAAQAgAAAA&#10;IgAAAGRycy9kb3ducmV2LnhtbFBLAQIUABQAAAAIAIdO4kDb6PnQ7QIAAFIGAAAOAAAAAAAAAAEA&#10;IAAAACkBAABkcnMvZTJvRG9jLnhtbFBLBQYAAAAABgAGAFkBAACIBgAAAAA=&#10;">
                      <v:fill type="gradient" on="t" color2="#F5FFE6 [3216]" colors="0f #DAFDA7;22938f #E4FDC2;65536f #F5FFE6" angle="180" focus="100%" focussize="0,0" rotate="t"/>
                      <v:stroke weight="2pt" color="#9BBB59 [3206]" joinstyle="round"/>
                      <v:imagedata o:title=""/>
                      <o:lock v:ext="edit" aspectratio="f"/>
                      <v:textbox>
                        <w:txbxContent>
                          <w:p w14:paraId="4C13B343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4ACB3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2613660</wp:posOffset>
                      </wp:positionH>
                      <wp:positionV relativeFrom="paragraph">
                        <wp:posOffset>33020</wp:posOffset>
                      </wp:positionV>
                      <wp:extent cx="1196975" cy="233045"/>
                      <wp:effectExtent l="12700" t="12700" r="28575" b="20955"/>
                      <wp:wrapNone/>
                      <wp:docPr id="97" name="矩形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6975" cy="2330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05.8pt;margin-top:2.6pt;height:18.35pt;width:94.25pt;z-index:251736064;v-text-anchor:middle;mso-width-relative:page;mso-height-relative:page;" fillcolor="#DAFDA7 [3216]" filled="t" stroked="t" coordsize="21600,21600" o:gfxdata="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VkI3eNoAAAAIAQAADwAAAAAAAAABACAAAAAiAAAAZHJz&#10;L2Rvd25yZXYueG1sUEsBAhQAFAAAAAgAh07iQG00zIrmAgAARQYAAA4AAAAAAAAAAQAgAAAAKQEA&#10;AGRycy9lMm9Eb2MueG1sUEsFBgAAAAAGAAYAWQEAAIEGAAAAAA==&#10;">
                      <v:fill type="gradient" on="t" color2="#F5FFE6 [3216]" colors="0f #DAFDA7;22938f #E4FDC2;65536f #F5FFE6" angle="180" focus="100%" focussize="0,0" rotate="t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0532E7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2609215</wp:posOffset>
                      </wp:positionH>
                      <wp:positionV relativeFrom="paragraph">
                        <wp:posOffset>169545</wp:posOffset>
                      </wp:positionV>
                      <wp:extent cx="1191260" cy="951865"/>
                      <wp:effectExtent l="12700" t="12700" r="15240" b="26035"/>
                      <wp:wrapNone/>
                      <wp:docPr id="98" name="矩形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1260" cy="9518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BE164B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05.45pt;margin-top:13.35pt;height:74.95pt;width:93.8pt;z-index:251735040;v-text-anchor:middle;mso-width-relative:page;mso-height-relative:page;" fillcolor="#FFBE86 [3216]" filled="t" stroked="t" coordsize="21600,21600" o:gfxdata="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M70QPLZAAAACgEAAA8AAAAAAAAAAQAgAAAAIgAA&#10;AGRycy9kb3ducmV2LnhtbFBLAQIUABQAAAAIAIdO4kBHu1L46wIAAFAGAAAOAAAAAAAAAAEAIAAA&#10;ACgBAABkcnMvZTJvRG9jLnhtbFBLBQYAAAAABgAGAFkBAACFBgAAAAA=&#10;">
                      <v:fill type="gradient" on="t" color2="#FFEBDB [3216]" colors="0f #FFBE86;22938f #FFD0AA;65536f #FFEBDB" angle="180" focus="100%" focussize="0,0" rotate="t"/>
                      <v:stroke weight="2pt" color="#F79646 [3209]" joinstyle="round"/>
                      <v:imagedata o:title=""/>
                      <o:lock v:ext="edit" aspectratio="f"/>
                      <v:textbox>
                        <w:txbxContent>
                          <w:p w14:paraId="0CBE164B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5193030</wp:posOffset>
                      </wp:positionH>
                      <wp:positionV relativeFrom="paragraph">
                        <wp:posOffset>203835</wp:posOffset>
                      </wp:positionV>
                      <wp:extent cx="1214120" cy="427355"/>
                      <wp:effectExtent l="12700" t="12700" r="30480" b="17145"/>
                      <wp:wrapNone/>
                      <wp:docPr id="101" name="矩形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4120" cy="4273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BF5CF5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08.9pt;margin-top:16.05pt;height:33.65pt;width:95.6pt;z-index:251739136;v-text-anchor:middle;mso-width-relative:page;mso-height-relative:page;" fillcolor="#FFBE86 [3216]" filled="t" stroked="t" coordsize="21600,21600" o:gfxdata="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ELh4jXZAAAACgEAAA8AAAAAAAAAAQAgAAAAIgAA&#10;AGRycy9kb3ducmV2LnhtbFBLAQIUABQAAAAIAIdO4kBnfsGL6wIAAFIGAAAOAAAAAAAAAAEAIAAA&#10;ACgBAABkcnMvZTJvRG9jLnhtbFBLBQYAAAAABgAGAFkBAACFBgAAAAA=&#10;">
                      <v:fill type="gradient" on="t" color2="#FFEBDB [3216]" colors="0f #FFBE86;22938f #FFD0AA;65536f #FFEBDB" angle="180" focus="100%" focussize="0,0" rotate="t"/>
                      <v:stroke weight="2pt" color="#F79646 [3209]" joinstyle="round"/>
                      <v:imagedata o:title=""/>
                      <o:lock v:ext="edit" aspectratio="f"/>
                      <v:textbox>
                        <w:txbxContent>
                          <w:p w14:paraId="79BF5CF5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3-1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4623E1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8FDEB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F38FD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5210175</wp:posOffset>
                      </wp:positionH>
                      <wp:positionV relativeFrom="paragraph">
                        <wp:posOffset>8890</wp:posOffset>
                      </wp:positionV>
                      <wp:extent cx="1214120" cy="427355"/>
                      <wp:effectExtent l="12700" t="12700" r="30480" b="17145"/>
                      <wp:wrapNone/>
                      <wp:docPr id="102" name="矩形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4120" cy="4273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679103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10.25pt;margin-top:0.7pt;height:33.65pt;width:95.6pt;z-index:251740160;v-text-anchor:middle;mso-width-relative:page;mso-height-relative:page;" fillcolor="#FFBE86 [3216]" filled="t" stroked="t" coordsize="21600,21600" o:gfxdata="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Abfah21wAAAAkBAAAPAAAAAAAAAAEAIAAAACIAAABk&#10;cnMvZG93bnJldi54bWxQSwECFAAUAAAACACHTuJATepgLOsCAABSBgAADgAAAAAAAAABACAAAAAm&#10;AQAAZHJzL2Uyb0RvYy54bWxQSwUGAAAAAAYABgBZAQAAgwYAAAAA&#10;">
                      <v:fill type="gradient" on="t" color2="#FFEBDB [3216]" colors="0f #FFBE86;22938f #FFD0AA;65536f #FFEBDB" angle="180" focus="100%" focussize="0,0" rotate="t"/>
                      <v:stroke weight="2pt" color="#F79646 [3209]" joinstyle="round"/>
                      <v:imagedata o:title=""/>
                      <o:lock v:ext="edit" aspectratio="f"/>
                      <v:textbox>
                        <w:txbxContent>
                          <w:p w14:paraId="32679103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3-2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F9F3A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BD6626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527415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93E41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数据结构</w:t>
            </w:r>
          </w:p>
          <w:p w14:paraId="2835A943">
            <w:pPr>
              <w:rPr>
                <w:rFonts w:hint="eastAsia"/>
                <w:vertAlign w:val="baseline"/>
                <w:lang w:val="en-US" w:eastAsia="zh-CN"/>
              </w:rPr>
            </w:pP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4553B0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4096D9BC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File_title：文件名称</w:t>
                  </w:r>
                </w:p>
                <w:p w14:paraId="3492864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Parent_title：父标题</w:t>
                  </w:r>
                </w:p>
                <w:p w14:paraId="11FC177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Title：章节标题</w:t>
                  </w:r>
                </w:p>
                <w:p w14:paraId="452DF85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Content：文本块内容</w:t>
                  </w:r>
                </w:p>
                <w:p w14:paraId="11B2DD69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Part：序号</w:t>
                  </w:r>
                </w:p>
                <w:p w14:paraId="4708DC16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4CBB116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C38CFF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64DDCAE">
      <w:pPr>
        <w:rPr>
          <w:rFonts w:hint="default"/>
          <w:lang w:val="en-US" w:eastAsia="zh-CN"/>
        </w:rPr>
      </w:pPr>
    </w:p>
    <w:p w14:paraId="0132DD2F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1A90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6AB020C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93F61B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295A3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文档切分节点核心业务流程？</w:t>
            </w:r>
          </w:p>
          <w:p w14:paraId="2234B5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参数处理</w:t>
            </w:r>
          </w:p>
          <w:p w14:paraId="217BE9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文本内容，文档标题等</w:t>
            </w:r>
          </w:p>
          <w:p w14:paraId="706C51F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E94A4E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标题初切</w:t>
            </w:r>
          </w:p>
          <w:p w14:paraId="14D7C1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正则匹配#(1,6)匹配章节标题</w:t>
            </w:r>
          </w:p>
          <w:p w14:paraId="723360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按照章节将文档切分成若干块</w:t>
            </w:r>
          </w:p>
          <w:p w14:paraId="404595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代码块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进出</w:t>
            </w:r>
            <w:r>
              <w:rPr>
                <w:rFonts w:hint="eastAsia"/>
                <w:vertAlign w:val="baseline"/>
                <w:lang w:val="en-US" w:eastAsia="zh-CN"/>
              </w:rPr>
              <w:t>标记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```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或者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~~~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</w:p>
          <w:p w14:paraId="2DBA15B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04076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无标题</w:t>
            </w:r>
          </w:p>
          <w:p w14:paraId="0E7513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无标题兜底</w:t>
            </w:r>
          </w:p>
          <w:p w14:paraId="50F4F6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第一次切分时用Title_count记录标题的个数，如果为零则说明没有标题</w:t>
            </w:r>
          </w:p>
          <w:p w14:paraId="1A1EDC3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30953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精细化处理</w:t>
            </w:r>
          </w:p>
          <w:p w14:paraId="555233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长切()</w:t>
            </w:r>
          </w:p>
          <w:p w14:paraId="402562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短合()</w:t>
            </w:r>
          </w:p>
          <w:p w14:paraId="291C58D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29EF8C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BB050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2 文档块chunk数据结构，如何进行长切短合？ </w:t>
            </w:r>
          </w:p>
          <w:p w14:paraId="2712221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C8D4E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Chunks.append({})数据结构:</w:t>
            </w:r>
          </w:p>
          <w:p w14:paraId="3CB4CE4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Title：章节标题</w:t>
            </w:r>
          </w:p>
          <w:p w14:paraId="235F4D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Content：章节内容</w:t>
            </w:r>
          </w:p>
          <w:p w14:paraId="6618E0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Parent_title：父标题</w:t>
            </w:r>
          </w:p>
          <w:p w14:paraId="3F6DB5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Part：切开后的子序号</w:t>
            </w:r>
          </w:p>
          <w:p w14:paraId="589B211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File_title：文档名称</w:t>
            </w:r>
          </w:p>
          <w:p w14:paraId="46CDE9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Item_name：总结主体名称</w:t>
            </w:r>
          </w:p>
          <w:p w14:paraId="2BD8AA0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5FB715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长切短合</w:t>
            </w:r>
          </w:p>
          <w:p w14:paraId="54D7CC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长切：遍历(过长则切part设置)</w:t>
            </w:r>
          </w:p>
          <w:p w14:paraId="76C8C1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短合：长切结果(同父标题)</w:t>
            </w:r>
          </w:p>
          <w:p w14:paraId="36B507B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44D5A6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FA55205">
      <w:pPr>
        <w:rPr>
          <w:rFonts w:hint="default"/>
          <w:lang w:val="en-US" w:eastAsia="zh-CN"/>
        </w:rPr>
      </w:pPr>
    </w:p>
    <w:p w14:paraId="5413498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主体识别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6D76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EAE1C6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831D9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参数处理</w:t>
            </w:r>
          </w:p>
          <w:p w14:paraId="2B7377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提取k个切片</w:t>
            </w:r>
          </w:p>
          <w:p w14:paraId="49E555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大模型理解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总结</w:t>
            </w:r>
            <w:r>
              <w:rPr>
                <w:rFonts w:hint="eastAsia"/>
                <w:vertAlign w:val="baseline"/>
                <w:lang w:val="en-US" w:eastAsia="zh-CN"/>
              </w:rPr>
              <w:t>实体名称</w:t>
            </w:r>
          </w:p>
          <w:p w14:paraId="346F21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回填数据</w:t>
            </w:r>
          </w:p>
          <w:p w14:paraId="66A316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向量化</w:t>
            </w:r>
          </w:p>
          <w:p w14:paraId="50E9F1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 存入milvus数据库</w:t>
            </w:r>
          </w:p>
          <w:p w14:paraId="53E51DA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B84CD82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7432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6EBEC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技术点：</w:t>
            </w:r>
          </w:p>
          <w:p w14:paraId="6248C60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74BC2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向量库</w:t>
            </w:r>
          </w:p>
          <w:p w14:paraId="13E284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Milvus</w:t>
            </w:r>
          </w:p>
          <w:p w14:paraId="5A6B6B6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安装依赖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518E8C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23DFD60B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"""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milvus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"""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pip uninstall -y pymilvus milvus-model FlagEmbedding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uv add pymilvus[model] transformers FlagEmbedding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pip install "pymilvus[model]" transformers FlagEmbedding</w:t>
                  </w:r>
                </w:p>
                <w:p w14:paraId="6A1E029B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6F321E0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57D6D3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85F6F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嵌入模型</w:t>
            </w:r>
          </w:p>
          <w:p w14:paraId="6F6D13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下载本地模型BGE-M3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6E2E93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551A5F2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"""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安装BGE-M3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"""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uv add pymilvus[model] transformers FlagEmbedding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pip install "pymilvus[model]" transformers FlagEmbedding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pip install modelscope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执行脚本：python download_bgem3.py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"""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from modelscope.hub.snapshot_download import snapshot_download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# 下载模型到当前目录下的 models/bge-m3 文件夹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model_dir = snapshot_download('BAAI/bge-m3', cache_dir='D:/ai_models/modelscope_cache/models')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print(f"模型已下载到: {model_dir}")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br w:type="textWrapping"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"""</w:t>
                  </w:r>
                </w:p>
                <w:p w14:paraId="5E6167C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1E31095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898B04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9A3F3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模型目录：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456574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44934E0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AC6B42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嵌入模型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D:\ai_models\modelscope_cache\models\BAAI\bge-m3</w:t>
                  </w:r>
                </w:p>
                <w:p w14:paraId="50977D5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排序模型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D:\ai_models\modelscope_cache\models\BAAI\bge-reranker-large</w:t>
                  </w:r>
                </w:p>
                <w:p w14:paraId="342E648C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47059B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4D630E8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40304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Bgem3工具类：</w:t>
            </w:r>
          </w:p>
          <w:p w14:paraId="475C69EA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7018655" cy="3243580"/>
                  <wp:effectExtent l="0" t="0" r="10795" b="13970"/>
                  <wp:docPr id="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8655" cy="324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51A0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1B868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AA93EBB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50EB2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7CCE9A2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C97A5A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什么是向量，向量数据库，稠密向量和稀疏向量有什么区别？</w:t>
            </w:r>
          </w:p>
          <w:p w14:paraId="154750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向量：大小，方向，高维空间浮点坐标</w:t>
            </w:r>
          </w:p>
          <w:p w14:paraId="6C5C9F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向量数据库：用来存储浮点，做语义(相似性)检索的数据库</w:t>
            </w:r>
          </w:p>
          <w:p w14:paraId="0EC4A7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嵌入和嵌入模型：将语言文字翻译成浮点向量的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模型</w:t>
            </w:r>
            <w:r>
              <w:rPr>
                <w:rFonts w:hint="eastAsia"/>
                <w:vertAlign w:val="baseline"/>
                <w:lang w:val="en-US" w:eastAsia="zh-CN"/>
              </w:rPr>
              <w:t>，将语义嵌入到浮点叫嵌入</w:t>
            </w:r>
          </w:p>
          <w:p w14:paraId="7E4141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稠密和稀疏向量：表示内容多表示语义和特征的存储，表示内容少作用统计权重</w:t>
            </w:r>
          </w:p>
          <w:p w14:paraId="0CAA9DF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CB8AA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主体识别节点的核心业务流程？</w:t>
            </w:r>
          </w:p>
          <w:p w14:paraId="18DD991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参数处理</w:t>
            </w:r>
          </w:p>
          <w:p w14:paraId="779CED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拼接ai提示词的上下文</w:t>
            </w:r>
          </w:p>
          <w:p w14:paraId="366974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模型调用，让语言模型llm根据上下文内容，识别主体内容item_name</w:t>
            </w:r>
          </w:p>
          <w:p w14:paraId="05811C8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数据回填，将识别到的item_name回填到chunks</w:t>
            </w:r>
          </w:p>
          <w:p w14:paraId="7B537F8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向量化，被识别出来的名称向量化</w:t>
            </w:r>
          </w:p>
          <w:p w14:paraId="5CF548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 存入milvus</w:t>
            </w:r>
          </w:p>
          <w:p w14:paraId="60591A7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C118B76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0DF2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1002D8E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BF873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分布式架构：前后端分离</w:t>
            </w:r>
          </w:p>
          <w:p w14:paraId="324BB40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58708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工具-&gt;前端服务-&gt;后端服务</w:t>
            </w:r>
          </w:p>
          <w:p w14:paraId="35BDDEC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02F67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Metric != 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vertAlign w:val="baseline"/>
                <w:lang w:val="en-US" w:eastAsia="zh-CN"/>
              </w:rPr>
              <w:instrText xml:space="preserve"> HYPERLINK "http://www.baidu.com/link?url=oF_UPXbmH67hSuDSyuewDJBt0pmjuPCs1ZpfFzvw403tcWK8hQo_r-cllw9pfNAy3mCGC1TfwKt5YIQ_FTl0Df5BbOSXqqwHLGH_3uNwn0q" \t "https://www.baidu.com/_blank" </w:instrText>
            </w:r>
            <w:r>
              <w:rPr>
                <w:rFonts w:hint="eastAsia"/>
                <w:vertAlign w:val="baseline"/>
                <w:lang w:val="en-US" w:eastAsia="zh-CN"/>
              </w:rPr>
              <w:fldChar w:fldCharType="separate"/>
            </w:r>
            <w:r>
              <w:rPr>
                <w:rFonts w:hint="eastAsia"/>
                <w:vertAlign w:val="baseline"/>
                <w:lang w:val="en-US" w:eastAsia="zh-CN"/>
              </w:rPr>
              <w:t>matrix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end"/>
            </w:r>
          </w:p>
        </w:tc>
      </w:tr>
    </w:tbl>
    <w:p w14:paraId="6063A3A9">
      <w:pPr>
        <w:rPr>
          <w:rFonts w:hint="default"/>
          <w:lang w:val="en-US" w:eastAsia="zh-CN"/>
        </w:rPr>
      </w:pPr>
    </w:p>
    <w:p w14:paraId="3D3A7C25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831F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33D5518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Milvus集合操作幂等性：</w:t>
            </w:r>
          </w:p>
          <w:p w14:paraId="6C9DA9C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E4502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幂等性</w:t>
            </w:r>
          </w:p>
          <w:p w14:paraId="3F3EEC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服务器对于相同的请求重复的请求，应该保证服务器状态(state)的一致性</w:t>
            </w:r>
          </w:p>
          <w:p w14:paraId="159A6EB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A399E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集合操作幂等性</w:t>
            </w:r>
          </w:p>
          <w:p w14:paraId="5EA7ACD1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7014210" cy="1604645"/>
                  <wp:effectExtent l="0" t="0" r="15240" b="14605"/>
                  <wp:docPr id="9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4210" cy="160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DDAE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25A154C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60E3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1E70E5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保存milvus数据库</w:t>
            </w:r>
          </w:p>
          <w:p w14:paraId="0B605FF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ADBBA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建表(集合)</w:t>
            </w:r>
          </w:p>
          <w:p w14:paraId="42A332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Client.create_collection</w:t>
            </w:r>
          </w:p>
          <w:p w14:paraId="524243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插入</w:t>
            </w:r>
          </w:p>
          <w:p w14:paraId="245093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Data={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file_title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:None,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item_name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:None,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dense_vector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:None,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sparse_vector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:None}</w:t>
            </w:r>
          </w:p>
          <w:p w14:paraId="6C5C06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加载</w:t>
            </w:r>
          </w:p>
          <w:p w14:paraId="14F29E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从存储引擎加载到查询引擎</w:t>
            </w:r>
          </w:p>
        </w:tc>
      </w:tr>
    </w:tbl>
    <w:p w14:paraId="61A92879">
      <w:pPr>
        <w:rPr>
          <w:rFonts w:hint="default"/>
          <w:lang w:val="en-US" w:eastAsia="zh-CN"/>
        </w:rPr>
      </w:pPr>
    </w:p>
    <w:p w14:paraId="0C0275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文本内容向量化和保存milvus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1502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0F754A9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12827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参数教校验</w:t>
            </w:r>
          </w:p>
          <w:p w14:paraId="7508275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2F474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数据向量化</w:t>
            </w:r>
          </w:p>
          <w:p w14:paraId="233EF39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Bge-m3</w:t>
            </w:r>
          </w:p>
          <w:p w14:paraId="5D6F568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9F547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状态更新</w:t>
            </w:r>
          </w:p>
          <w:p w14:paraId="4B333A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State[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chunks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]</w:t>
            </w:r>
          </w:p>
          <w:p w14:paraId="1AA47A5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2CAB8E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6BDB6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数据实例</w:t>
            </w:r>
          </w:p>
          <w:p w14:paraId="0C740697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6943725" cy="2152650"/>
                  <wp:effectExtent l="0" t="0" r="9525" b="0"/>
                  <wp:docPr id="9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25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DDA3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4E9BC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AD8588B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811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1E7B6A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A7D2C2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54149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节点6向量化测试：</w:t>
            </w:r>
          </w:p>
          <w:p w14:paraId="4814F71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6A12E9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节点4文档切分</w:t>
            </w:r>
          </w:p>
          <w:p w14:paraId="79B158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备份功能输出</w:t>
            </w:r>
          </w:p>
          <w:p w14:paraId="34965E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D530_new_chunks.json</w:t>
            </w:r>
          </w:p>
          <w:p w14:paraId="4FB49D6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61A1B7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C83AE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节点5识别</w:t>
            </w:r>
          </w:p>
          <w:p w14:paraId="58A432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将title和content前3片组合后丢给llm</w:t>
            </w:r>
          </w:p>
          <w:p w14:paraId="0E0654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Llm总结出一个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主体</w:t>
            </w: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item_name</w:t>
            </w:r>
          </w:p>
          <w:p w14:paraId="48D7E6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未做D530_new_chunks.json更新</w:t>
            </w:r>
          </w:p>
          <w:p w14:paraId="6ABBCD91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58745" cy="1160780"/>
                  <wp:effectExtent l="0" t="0" r="8255" b="1270"/>
                  <wp:docPr id="10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745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E7B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输出新的item_name的文档B530_new_new_chunks.json</w:t>
            </w:r>
          </w:p>
          <w:p w14:paraId="68D0D06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49267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节点6向量化</w:t>
            </w:r>
          </w:p>
          <w:p w14:paraId="6A0DA2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测试时候需要拿到带有item_name的数据</w:t>
            </w:r>
          </w:p>
          <w:p w14:paraId="7C6F71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文档B530_new_new_chunks.json</w:t>
            </w:r>
          </w:p>
          <w:p w14:paraId="602E99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Item+content转为向量数据</w:t>
            </w:r>
          </w:p>
          <w:p w14:paraId="443402F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E411836">
      <w:pPr>
        <w:rPr>
          <w:rFonts w:hint="default"/>
          <w:lang w:val="en-US" w:eastAsia="zh-CN"/>
        </w:rPr>
      </w:pPr>
    </w:p>
    <w:p w14:paraId="12A37FF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向量数据导入milvus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519E6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682F5DD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C8FCF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步骤：</w:t>
            </w:r>
          </w:p>
          <w:p w14:paraId="2CFD28A3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4229100" cy="3638550"/>
                  <wp:effectExtent l="0" t="0" r="0" b="0"/>
                  <wp:docPr id="10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363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0606A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63ECD8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B530.md 转化后的原始文档</w:t>
            </w:r>
          </w:p>
          <w:p w14:paraId="1EEF46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B530_new.md 图片处理后的文档，minio的url</w:t>
            </w:r>
          </w:p>
          <w:p w14:paraId="4DA2B5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B530_new_chunks.json 切分后的文档，chunks</w:t>
            </w:r>
          </w:p>
          <w:p w14:paraId="62EBBB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B530_new_new_chunks.json 识别item_name后的文档，有主体名称的chunks</w:t>
            </w:r>
          </w:p>
          <w:p w14:paraId="020699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B530_new_new_new_chunks.json 加入稠密稀疏向量后的文档，有稠密稀疏向量的chunks</w:t>
            </w:r>
          </w:p>
          <w:p w14:paraId="6376DDA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5E8BB7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C503A42">
      <w:pPr>
        <w:rPr>
          <w:rFonts w:hint="default"/>
          <w:lang w:val="en-US" w:eastAsia="zh-CN"/>
        </w:rPr>
      </w:pPr>
    </w:p>
    <w:p w14:paraId="08B1FF52">
      <w:pPr>
        <w:rPr>
          <w:rFonts w:hint="default"/>
          <w:lang w:val="en-US" w:eastAsia="zh-CN"/>
        </w:rPr>
      </w:pPr>
    </w:p>
    <w:p w14:paraId="7B2734B3">
      <w:pPr>
        <w:rPr>
          <w:rFonts w:hint="default"/>
          <w:lang w:val="en-US" w:eastAsia="zh-CN"/>
        </w:rPr>
      </w:pPr>
    </w:p>
    <w:p w14:paraId="4956F857">
      <w:pPr>
        <w:rPr>
          <w:rFonts w:hint="default"/>
          <w:lang w:val="en-US" w:eastAsia="zh-CN"/>
        </w:rPr>
      </w:pPr>
    </w:p>
    <w:p w14:paraId="07516C4E">
      <w:pPr>
        <w:rPr>
          <w:rFonts w:hint="default"/>
          <w:lang w:val="en-US" w:eastAsia="zh-CN"/>
        </w:rPr>
      </w:pPr>
    </w:p>
    <w:p w14:paraId="702C9C11">
      <w:pPr>
        <w:rPr>
          <w:rFonts w:hint="default"/>
          <w:lang w:val="en-US" w:eastAsia="zh-CN"/>
        </w:rPr>
      </w:pPr>
    </w:p>
    <w:p w14:paraId="65863A0A">
      <w:pPr>
        <w:rPr>
          <w:rFonts w:hint="default"/>
          <w:lang w:val="en-US" w:eastAsia="zh-CN"/>
        </w:rPr>
      </w:pPr>
    </w:p>
    <w:p w14:paraId="0605CF7A">
      <w:pPr>
        <w:rPr>
          <w:rFonts w:hint="default"/>
          <w:lang w:val="en-US" w:eastAsia="zh-CN"/>
        </w:rPr>
      </w:pPr>
    </w:p>
    <w:p w14:paraId="38DABA4E">
      <w:pPr>
        <w:rPr>
          <w:rFonts w:hint="default"/>
          <w:lang w:val="en-US" w:eastAsia="zh-CN"/>
        </w:rPr>
      </w:pPr>
    </w:p>
    <w:p w14:paraId="486CE956">
      <w:pPr>
        <w:rPr>
          <w:rFonts w:hint="default"/>
          <w:lang w:val="en-US" w:eastAsia="zh-CN"/>
        </w:rPr>
      </w:pPr>
    </w:p>
    <w:p w14:paraId="72C728B6">
      <w:pPr>
        <w:rPr>
          <w:rFonts w:hint="default"/>
          <w:lang w:val="en-US" w:eastAsia="zh-CN"/>
        </w:rPr>
      </w:pPr>
    </w:p>
    <w:p w14:paraId="48C2CC7A">
      <w:pPr>
        <w:rPr>
          <w:rFonts w:hint="default"/>
          <w:lang w:val="en-US" w:eastAsia="zh-CN"/>
        </w:rPr>
      </w:pPr>
    </w:p>
    <w:p w14:paraId="492FA3F2">
      <w:pPr>
        <w:rPr>
          <w:rFonts w:hint="default"/>
          <w:lang w:val="en-US" w:eastAsia="zh-CN"/>
        </w:rPr>
      </w:pPr>
    </w:p>
    <w:p w14:paraId="3DB12FFA">
      <w:pPr>
        <w:rPr>
          <w:rFonts w:hint="default"/>
          <w:lang w:val="en-US" w:eastAsia="zh-CN"/>
        </w:rPr>
      </w:pPr>
    </w:p>
    <w:p w14:paraId="4D8C8B55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2906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7627166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CA2AF5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2E23D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文档模块(chunks)向量化节点，节点的核心业务流程？</w:t>
            </w:r>
          </w:p>
          <w:p w14:paraId="608939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参数校验</w:t>
            </w:r>
          </w:p>
          <w:p w14:paraId="261E1C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Chunks</w:t>
            </w:r>
          </w:p>
          <w:p w14:paraId="625FA18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7DC03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拼接</w:t>
            </w:r>
          </w:p>
          <w:p w14:paraId="452B3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批处理拼接item_name + content</w:t>
            </w:r>
          </w:p>
          <w:p w14:paraId="3A2CBBE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515588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向量化</w:t>
            </w:r>
          </w:p>
          <w:p w14:paraId="45D904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调用bge工具</w:t>
            </w:r>
          </w:p>
          <w:p w14:paraId="37339E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返回稠密和稀疏向量</w:t>
            </w:r>
          </w:p>
          <w:p w14:paraId="577A0AC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36113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将结果写入chunks</w:t>
            </w:r>
          </w:p>
          <w:p w14:paraId="48B7DE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 w14:paraId="314152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Title:xx,</w:t>
            </w:r>
          </w:p>
          <w:p w14:paraId="26DE78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Item_name:xxx</w:t>
            </w:r>
          </w:p>
          <w:p w14:paraId="2BD46E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File_title:xxx</w:t>
            </w:r>
          </w:p>
          <w:p w14:paraId="0B8965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其他:xxx</w:t>
            </w:r>
          </w:p>
          <w:p w14:paraId="4B5C1F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Dense:xxxx</w:t>
            </w:r>
          </w:p>
          <w:p w14:paraId="0CDF8A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Sparse:xxx</w:t>
            </w:r>
          </w:p>
          <w:p w14:paraId="302B68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33BEE2C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B62F81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结果赋值</w:t>
            </w:r>
          </w:p>
          <w:p w14:paraId="15400D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state["chunks"] = output_data</w:t>
            </w:r>
          </w:p>
          <w:p w14:paraId="1EE03D9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C78D14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15780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从pdf_to_md节点到文档向量化节点所产生的文本文档都有哪些？</w:t>
            </w:r>
          </w:p>
          <w:p w14:paraId="6A68DE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pdf_to_md节点2</w:t>
            </w:r>
          </w:p>
          <w:p w14:paraId="17F5AD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Md文档</w:t>
            </w:r>
          </w:p>
          <w:p w14:paraId="008325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B图片处理节点3</w:t>
            </w:r>
          </w:p>
          <w:p w14:paraId="3D7D702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New_md文档(替换图片)</w:t>
            </w:r>
          </w:p>
          <w:p w14:paraId="6652BC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切片节点4</w:t>
            </w:r>
          </w:p>
          <w:p w14:paraId="57F21C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New_chunks文档</w:t>
            </w:r>
          </w:p>
          <w:p w14:paraId="5E4A46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识别节点5</w:t>
            </w:r>
          </w:p>
          <w:p w14:paraId="23B860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Item_name</w:t>
            </w:r>
          </w:p>
          <w:p w14:paraId="1C45E0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测试输出new_new_chunks文档</w:t>
            </w:r>
          </w:p>
          <w:p w14:paraId="7BF60A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向量化6</w:t>
            </w:r>
          </w:p>
          <w:p w14:paraId="32B924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New_new_new_chunks</w:t>
            </w:r>
          </w:p>
          <w:p w14:paraId="79C9BB6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9C10229">
      <w:pPr>
        <w:rPr>
          <w:rFonts w:hint="default"/>
          <w:lang w:val="en-US" w:eastAsia="zh-CN"/>
        </w:rPr>
      </w:pPr>
    </w:p>
    <w:p w14:paraId="78517F1C">
      <w:pPr>
        <w:rPr>
          <w:rFonts w:hint="default"/>
          <w:lang w:val="en-US" w:eastAsia="zh-CN"/>
        </w:rPr>
      </w:pPr>
    </w:p>
    <w:p w14:paraId="0F6B56D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检索模块主图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25AF2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2" w:type="dxa"/>
          </w:tcPr>
          <w:p w14:paraId="56A33D7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16BD9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初始化</w:t>
            </w:r>
          </w:p>
          <w:p w14:paraId="4A2279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__init__</w:t>
            </w:r>
          </w:p>
          <w:p w14:paraId="770C2242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F4CF62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实例化</w:t>
            </w:r>
          </w:p>
          <w:p w14:paraId="151850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创建节点</w:t>
            </w:r>
          </w:p>
          <w:p w14:paraId="7D60928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D3800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注册</w:t>
            </w:r>
          </w:p>
          <w:p w14:paraId="3A50D5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将节点注册入主图</w:t>
            </w:r>
          </w:p>
          <w:p w14:paraId="4354B4F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Add_node</w:t>
            </w:r>
          </w:p>
          <w:p w14:paraId="3A38B50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BD43B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路由</w:t>
            </w:r>
          </w:p>
          <w:p w14:paraId="3AEF333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定义边</w:t>
            </w:r>
          </w:p>
          <w:p w14:paraId="6A621F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Add_edge</w:t>
            </w:r>
          </w:p>
          <w:p w14:paraId="126F123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DA3F1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编译</w:t>
            </w:r>
          </w:p>
          <w:p w14:paraId="7265C21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Compile()</w:t>
            </w:r>
          </w:p>
          <w:p w14:paraId="09C8152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21A1BB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 入口</w:t>
            </w:r>
          </w:p>
          <w:p w14:paraId="6161FD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Run()</w:t>
            </w:r>
          </w:p>
          <w:p w14:paraId="24CAF54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9BC83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5BD513D">
      <w:pPr>
        <w:rPr>
          <w:rFonts w:hint="default"/>
          <w:lang w:val="en-US" w:eastAsia="zh-CN"/>
        </w:rPr>
      </w:pPr>
    </w:p>
    <w:p w14:paraId="26A78BE9">
      <w:pPr>
        <w:rPr>
          <w:rFonts w:hint="default"/>
          <w:lang w:val="en-US" w:eastAsia="zh-CN"/>
        </w:rPr>
      </w:pPr>
    </w:p>
    <w:p w14:paraId="268ECC1B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1CB34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833A6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791210</wp:posOffset>
                      </wp:positionH>
                      <wp:positionV relativeFrom="paragraph">
                        <wp:posOffset>149225</wp:posOffset>
                      </wp:positionV>
                      <wp:extent cx="5026660" cy="1612265"/>
                      <wp:effectExtent l="12700" t="12700" r="27940" b="13335"/>
                      <wp:wrapNone/>
                      <wp:docPr id="107" name="圆角矩形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95095" y="1706880"/>
                                <a:ext cx="5026660" cy="161226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3466B1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FF"/>
                                      <w:lang w:val="en-US" w:eastAsia="zh-CN"/>
                                    </w:rPr>
                                    <w:t>云端</w:t>
                                  </w:r>
                                </w:p>
                                <w:p w14:paraId="0475A1E0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193F708E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5030E8BA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3B8D5DBB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627AB00F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62.3pt;margin-top:11.75pt;height:126.95pt;width:395.8pt;z-index:251744256;v-text-anchor:middle;mso-width-relative:page;mso-height-relative:page;" fillcolor="#A3C4FF [3216]" filled="t" stroked="t" coordsize="21600,21600" arcsize="0.166666666666667" o:gfxdata="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CeYX1/YAAAACgEAAA8AAAAAAAAAAQAgAAAAIgAAAGRycy9kb3ducmV2LnhtbFBLAQIUABQAAAAI&#10;AIdO4kCvM+PaCgMAAGoGAAAOAAAAAAAAAAEAIAAAACcBAABkcnMvZTJvRG9jLnhtbFBLBQYAAAAA&#10;BgAGAFkBAACjBgAAAAA=&#10;">
                      <v:fill type="gradient" on="t" color2="#E5EEFF [3216]" colors="0f #A3C4FF;22938f #BFD5FF;65536f #E5EEFF" angle="180" focus="100%" focussize="0,0" rotate="t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043466B1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lang w:val="en-US" w:eastAsia="zh-CN"/>
                              </w:rPr>
                              <w:t>云端</w:t>
                            </w:r>
                          </w:p>
                          <w:p w14:paraId="0475A1E0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193F708E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5030E8BA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B8D5DBB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627AB00F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2806D6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C2CFE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2682875</wp:posOffset>
                      </wp:positionH>
                      <wp:positionV relativeFrom="paragraph">
                        <wp:posOffset>74930</wp:posOffset>
                      </wp:positionV>
                      <wp:extent cx="1313180" cy="986790"/>
                      <wp:effectExtent l="13970" t="9525" r="25400" b="32385"/>
                      <wp:wrapNone/>
                      <wp:docPr id="108" name="云形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168015" y="2172335"/>
                                <a:ext cx="1313180" cy="986790"/>
                              </a:xfrm>
                              <a:prstGeom prst="cloud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6BBCAA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神经网络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211.25pt;margin-top:5.9pt;height:77.7pt;width:103.4pt;z-index:251745280;v-text-anchor:middle;mso-width-relative:page;mso-height-relative:page;" fillcolor="#FFBE86 [3216]" filled="t" stroked="t" coordsize="43200,43200" o:gfxdata="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AJ3chD2gAAAAoBAAAP&#10;AAAAAAAAAAEAIAAAACIAAABkcnMvZG93bnJldi54bWxQSwECFAAUAAAACACHTuJA8bEPaPoCAABf&#10;BgAADgAAAAAAAAABACAAAAApAQAAZHJzL2Uyb0RvYy54bWxQSwUGAAAAAAYABgBZAQAAlQYAAAAA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      <v:path textboxrect="0,0,43200,43200" o:connectlocs="1312085,493395;656590,985739;4073,493395;656590,56420" o:connectangles="0,82,164,247"/>
                      <v:fill type="gradient" on="t" color2="#FFEBDB [3216]" colors="0f #FFBE86;22938f #FFD0AA;65536f #FFEBDB" angle="180" focus="100%" focussize="0,0" rotate="t"/>
                      <v:stroke weight="2pt" color="#F79646 [3209]" joinstyle="round"/>
                      <v:imagedata o:title=""/>
                      <o:lock v:ext="edit" aspectratio="f"/>
                      <v:textbox>
                        <w:txbxContent>
                          <w:p w14:paraId="7B6BBCAA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神经网络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F9011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3BFF03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785282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E7051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3273425</wp:posOffset>
                      </wp:positionH>
                      <wp:positionV relativeFrom="paragraph">
                        <wp:posOffset>32385</wp:posOffset>
                      </wp:positionV>
                      <wp:extent cx="132715" cy="542290"/>
                      <wp:effectExtent l="12700" t="12700" r="26035" b="16510"/>
                      <wp:wrapNone/>
                      <wp:docPr id="109" name="上箭头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15360" y="2895600"/>
                                <a:ext cx="132715" cy="54229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8" type="#_x0000_t68" style="position:absolute;left:0pt;margin-left:257.75pt;margin-top:2.55pt;height:42.7pt;width:10.45pt;z-index:251746304;v-text-anchor:middle;mso-width-relative:page;mso-height-relative:page;" fillcolor="#4F81BD [3204]" filled="t" stroked="t" coordsize="21600,21600" o:gfxdata="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Bo7DTnZ&#10;AAAACAEAAA8AAAAAAAAAAQAgAAAAIgAAAGRycy9kb3ducmV2LnhtbFBLAQIUABQAAAAIAIdO4kAG&#10;rlhikQIAABQFAAAOAAAAAAAAAAEAIAAAACgBAABkcnMvZTJvRG9jLnhtbFBLBQYAAAAABgAGAFkB&#10;AAArBgAAAAA=&#10;" adj="2643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3BA807A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E49B3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2912110</wp:posOffset>
                      </wp:positionH>
                      <wp:positionV relativeFrom="paragraph">
                        <wp:posOffset>57150</wp:posOffset>
                      </wp:positionV>
                      <wp:extent cx="854710" cy="764540"/>
                      <wp:effectExtent l="12700" t="12700" r="27940" b="22860"/>
                      <wp:wrapNone/>
                      <wp:docPr id="106" name="笑脸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92730" y="2493645"/>
                                <a:ext cx="854710" cy="764540"/>
                              </a:xfrm>
                              <a:prstGeom prst="smileyFac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BDA7A3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Agent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96" type="#_x0000_t96" style="position:absolute;left:0pt;margin-left:229.3pt;margin-top:4.5pt;height:60.2pt;width:67.3pt;z-index:251743232;v-text-anchor:middle;mso-width-relative:page;mso-height-relative:page;" fillcolor="#4F81BD [3204]" filled="t" stroked="t" coordsize="21600,21600" o:gfxdata="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CVp9uLVAAAA&#10;CQEAAA8AAAAAAAAAAQAgAAAAIgAAAGRycy9kb3ducmV2LnhtbFBLAQIUABQAAAAIAIdO4kD50Xac&#10;kgIAAB8FAAAOAAAAAAAAAAEAIAAAACQBAABkcnMvZTJvRG9jLnhtbFBLBQYAAAAABgAGAFkBAAAo&#10;BgAAAAA=&#10;" adj="17520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53BDA7A3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Agent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4AA5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>
                      <wp:simplePos x="0" y="0"/>
                      <wp:positionH relativeFrom="column">
                        <wp:posOffset>1856105</wp:posOffset>
                      </wp:positionH>
                      <wp:positionV relativeFrom="paragraph">
                        <wp:posOffset>197485</wp:posOffset>
                      </wp:positionV>
                      <wp:extent cx="1056005" cy="372745"/>
                      <wp:effectExtent l="0" t="12065" r="10795" b="34290"/>
                      <wp:wrapNone/>
                      <wp:docPr id="112" name="直接箭头连接符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06" idx="2"/>
                            </wps:cNvCnPr>
                            <wps:spPr>
                              <a:xfrm flipH="1">
                                <a:off x="2146300" y="3765550"/>
                                <a:ext cx="1056005" cy="3727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46.15pt;margin-top:15.55pt;height:29.35pt;width:83.15pt;z-index:251749376;mso-width-relative:page;mso-height-relative:page;" filled="f" stroked="t" coordsize="21600,21600" o:gfxdata="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yBFXk2gAAAAkBAAAPAAAAAAAAAAEAIAAAACIAAABkcnMvZG93bnJldi54bWxQSwECFAAUAAAA&#10;CACHTuJA7ty/9yUCAAAPBAAADgAAAAAAAAABACAAAAApAQAAZHJzL2Uyb0RvYy54bWxQSwUGAAAA&#10;AAYABgBZAQAAwA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64EB4E0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1DEEE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>
                      <wp:simplePos x="0" y="0"/>
                      <wp:positionH relativeFrom="column">
                        <wp:posOffset>1042035</wp:posOffset>
                      </wp:positionH>
                      <wp:positionV relativeFrom="paragraph">
                        <wp:posOffset>79375</wp:posOffset>
                      </wp:positionV>
                      <wp:extent cx="1265555" cy="612140"/>
                      <wp:effectExtent l="12700" t="12700" r="17145" b="22860"/>
                      <wp:wrapNone/>
                      <wp:docPr id="113" name="立方体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416050" y="4263390"/>
                                <a:ext cx="1265555" cy="61214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BE9D55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Tools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82.05pt;margin-top:6.25pt;height:48.2pt;width:99.65pt;z-index:251750400;v-text-anchor:middle;mso-width-relative:page;mso-height-relative:page;" fillcolor="#4F81BD [3204]" filled="t" stroked="t" coordsize="21600,21600" o:gfxdata="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B1KtS2gAAAAoBAAAPAAAAAAAAAAEAIAAAACIAAABkcnMvZG93bnJldi54bWxQSwECFAAUAAAA&#10;CACHTuJAP3zOkJcCAAAdBQAADgAAAAAAAAABACAAAAApAQAAZHJzL2Uyb0RvYy54bWxQSwUGAAAA&#10;AAYABgBZAQAAMgYAAAAA&#10;" adj="5400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15BE9D55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Tools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3266440</wp:posOffset>
                      </wp:positionH>
                      <wp:positionV relativeFrom="paragraph">
                        <wp:posOffset>31115</wp:posOffset>
                      </wp:positionV>
                      <wp:extent cx="125095" cy="674370"/>
                      <wp:effectExtent l="12700" t="12700" r="14605" b="17780"/>
                      <wp:wrapNone/>
                      <wp:docPr id="111" name="下箭头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64255" y="4159250"/>
                                <a:ext cx="125095" cy="67437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7" type="#_x0000_t67" style="position:absolute;left:0pt;margin-left:257.2pt;margin-top:2.45pt;height:53.1pt;width:9.85pt;z-index:251748352;v-text-anchor:middle;mso-width-relative:page;mso-height-relative:page;" fillcolor="#4F81BD [3204]" filled="t" stroked="t" coordsize="21600,21600" o:gfxdata="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N8i8h1wAA&#10;AAkBAAAPAAAAAAAAAAEAIAAAACIAAABkcnMvZG93bnJldi54bWxQSwECFAAUAAAACACHTuJAFgFO&#10;nZECAAAWBQAADgAAAAAAAAABACAAAAAmAQAAZHJzL2Uyb0RvYy54bWxQSwUGAAAAAAYABgBZAQAA&#10;KQYAAAAA&#10;" adj="19597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3DBEA5C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3C948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2668905</wp:posOffset>
                      </wp:positionH>
                      <wp:positionV relativeFrom="paragraph">
                        <wp:posOffset>103505</wp:posOffset>
                      </wp:positionV>
                      <wp:extent cx="1334770" cy="806450"/>
                      <wp:effectExtent l="12700" t="12700" r="24130" b="19050"/>
                      <wp:wrapNone/>
                      <wp:docPr id="110" name="圆柱形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882900" y="4479290"/>
                                <a:ext cx="1334770" cy="806450"/>
                              </a:xfrm>
                              <a:prstGeom prst="can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FDDC17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记忆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2" type="#_x0000_t22" style="position:absolute;left:0pt;margin-left:210.15pt;margin-top:8.15pt;height:63.5pt;width:105.1pt;z-index:251747328;v-text-anchor:middle;mso-width-relative:page;mso-height-relative:page;" fillcolor="#A3C4FF [3216]" filled="t" stroked="t" coordsize="21600,21600" o:gfxdata="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OWIPrNoAAAAK&#10;AQAADwAAAAAAAAABACAAAAAiAAAAZHJzL2Rvd25yZXYueG1sUEsBAhQAFAAAAAgAh07iQL4nzAP+&#10;AgAAYAYAAA4AAAAAAAAAAQAgAAAAKQEAAGRycy9lMm9Eb2MueG1sUEsFBgAAAAAGAAYAWQEAAJkG&#10;AAAAAA==&#10;" adj="5400">
                      <v:fill type="gradient" on="t" color2="#E5EEFF [3216]" colors="0f #A3C4FF;22938f #BFD5FF;65536f #E5EEFF" angle="180" focus="100%" focussize="0,0" rotate="t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5BFDDC17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记忆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0FA02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55CE07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762780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E607E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564213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B7358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B2B3DAC">
      <w:pPr>
        <w:rPr>
          <w:rFonts w:hint="default"/>
          <w:lang w:val="en-US" w:eastAsia="zh-CN"/>
        </w:rPr>
      </w:pPr>
    </w:p>
    <w:p w14:paraId="4D997B97">
      <w:pPr>
        <w:rPr>
          <w:rFonts w:hint="default"/>
          <w:lang w:val="en-US" w:eastAsia="zh-CN"/>
        </w:rPr>
      </w:pPr>
    </w:p>
    <w:p w14:paraId="65748CF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缓存数据库(agent记忆)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6527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762B1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Agent记忆使用普通数据库</w:t>
            </w:r>
          </w:p>
          <w:p w14:paraId="70DAE42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405A2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关系型数据库(sql)</w:t>
            </w:r>
          </w:p>
          <w:p w14:paraId="01E198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Mysql</w:t>
            </w:r>
          </w:p>
          <w:p w14:paraId="42A38B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Oracle</w:t>
            </w:r>
          </w:p>
          <w:p w14:paraId="69B97F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Db2</w:t>
            </w:r>
          </w:p>
          <w:p w14:paraId="6ADDCC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Sqlserver</w:t>
            </w:r>
          </w:p>
          <w:p w14:paraId="70349F82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B2A4D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非关系型数据库(nosql)</w:t>
            </w:r>
          </w:p>
          <w:p w14:paraId="624751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Redis</w:t>
            </w:r>
          </w:p>
          <w:p w14:paraId="43F4D4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Memcached</w:t>
            </w:r>
          </w:p>
          <w:p w14:paraId="53B880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Mongodb(有一定json结构缓存数据库)</w:t>
            </w:r>
          </w:p>
          <w:p w14:paraId="504A1C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Solor/elasticsearch</w:t>
            </w:r>
          </w:p>
          <w:p w14:paraId="1EABCA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B956176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4A9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6E70B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命令行-mongodb创建</w:t>
            </w:r>
          </w:p>
          <w:p w14:paraId="6D8FD3B3">
            <w:r>
              <w:drawing>
                <wp:inline distT="0" distB="0" distL="114300" distR="114300">
                  <wp:extent cx="4058285" cy="3938905"/>
                  <wp:effectExtent l="0" t="0" r="18415" b="4445"/>
                  <wp:docPr id="1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85" cy="393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77A2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插入和查询</w:t>
            </w:r>
          </w:p>
          <w:p w14:paraId="308D66B1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7014845" cy="3134360"/>
                  <wp:effectExtent l="0" t="0" r="14605" b="8890"/>
                  <wp:docPr id="1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4845" cy="31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4EF54">
            <w:pPr>
              <w:rPr>
                <w:rFonts w:hint="default"/>
                <w:lang w:val="en-US" w:eastAsia="zh-CN"/>
              </w:rPr>
            </w:pPr>
          </w:p>
        </w:tc>
      </w:tr>
    </w:tbl>
    <w:p w14:paraId="57077D27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2564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2" w:type="dxa"/>
          </w:tcPr>
          <w:p w14:paraId="757FA5E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安装pymongo的依赖</w:t>
            </w:r>
          </w:p>
          <w:p w14:paraId="3FE7D7F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EEBE073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7018655" cy="1181100"/>
                  <wp:effectExtent l="0" t="0" r="10795" b="0"/>
                  <wp:docPr id="1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865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2B3DF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9CC9B09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0A1B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5F6485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03E9F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关系型数据和非关系型数据库的区别，非关系型数据库的主要用途有哪些？</w:t>
            </w:r>
          </w:p>
          <w:p w14:paraId="045B403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区别</w:t>
            </w:r>
          </w:p>
          <w:p w14:paraId="018830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关系型数据库(二维)</w:t>
            </w:r>
          </w:p>
          <w:p w14:paraId="099286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表之间有关系，约束关系</w:t>
            </w:r>
          </w:p>
          <w:p w14:paraId="510D719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存储引擎硬盘(磁盘)</w:t>
            </w:r>
          </w:p>
          <w:p w14:paraId="4C48A8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存取速度相对较慢</w:t>
            </w:r>
          </w:p>
          <w:p w14:paraId="3052C7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查询方式SQL</w:t>
            </w:r>
          </w:p>
          <w:p w14:paraId="76A0D0F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7A40E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非关系型数据库没有固定的关联关系</w:t>
            </w:r>
          </w:p>
          <w:p w14:paraId="4628D5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数据结构相对简单，主要是kv结构</w:t>
            </w:r>
          </w:p>
          <w:p w14:paraId="44F33E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存储引擎基于内存</w:t>
            </w:r>
          </w:p>
          <w:p w14:paraId="6647950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查询方式NOSQL</w:t>
            </w:r>
          </w:p>
          <w:p w14:paraId="2719DA7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BDD2D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非关系数据库的用途</w:t>
            </w:r>
          </w:p>
          <w:p w14:paraId="54FBECD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高并发下的快速查询</w:t>
            </w:r>
          </w:p>
          <w:p w14:paraId="36E94BB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入电商系统的购物车，商品详情，搜索功能等</w:t>
            </w:r>
          </w:p>
          <w:p w14:paraId="0F35CA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智能的记忆存储</w:t>
            </w:r>
          </w:p>
          <w:p w14:paraId="7F82F6B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A80C6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数据检索工作流核心业务流程？</w:t>
            </w:r>
          </w:p>
          <w:p w14:paraId="59B73D8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入口</w:t>
            </w:r>
          </w:p>
          <w:p w14:paraId="35F332A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意图确认(ai)</w:t>
            </w:r>
          </w:p>
          <w:p w14:paraId="4AE35400">
            <w:pP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 xml:space="preserve">C 向量检索(知识库) </w:t>
            </w:r>
          </w:p>
          <w:p w14:paraId="2C061DA8">
            <w:pP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D 假设性搜索</w:t>
            </w:r>
          </w:p>
          <w:p w14:paraId="28A641C6">
            <w:pP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E 调用mcp工具联网搜索</w:t>
            </w:r>
          </w:p>
          <w:p w14:paraId="4ADBC8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 答案融合</w:t>
            </w:r>
          </w:p>
          <w:p w14:paraId="77AC7F8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 统一标准排序</w:t>
            </w:r>
          </w:p>
          <w:p w14:paraId="2FEE2D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 答案输出</w:t>
            </w:r>
          </w:p>
          <w:p w14:paraId="658A539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7F3B74E">
      <w:pPr>
        <w:rPr>
          <w:rFonts w:hint="default"/>
          <w:lang w:val="en-US" w:eastAsia="zh-CN"/>
        </w:rPr>
      </w:pPr>
    </w:p>
    <w:p w14:paraId="70E3C474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0F7F2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409837D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CDCD7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Mongo   mysql </w:t>
            </w:r>
          </w:p>
          <w:p w14:paraId="2D5070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索引     数据库</w:t>
            </w:r>
          </w:p>
          <w:p w14:paraId="193EDF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集合     表</w:t>
            </w:r>
          </w:p>
          <w:p w14:paraId="7BCC63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      行</w:t>
            </w:r>
          </w:p>
          <w:p w14:paraId="6C5E75D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B9A3D4C">
      <w:pPr>
        <w:rPr>
          <w:rFonts w:hint="default"/>
          <w:lang w:val="en-US" w:eastAsia="zh-CN"/>
        </w:rPr>
      </w:pPr>
    </w:p>
    <w:p w14:paraId="6FCD71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用户提问意图识别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2F58B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DC099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 工作流状态</w:t>
            </w:r>
          </w:p>
          <w:p w14:paraId="46096F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 实例化所有节点</w:t>
            </w:r>
          </w:p>
          <w:p w14:paraId="67D771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 注册所有节点(添加节点)</w:t>
            </w:r>
          </w:p>
          <w:p w14:paraId="36CFC9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 设置路由规则(设置边)</w:t>
            </w:r>
          </w:p>
          <w:p w14:paraId="1E31CD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 编译工作流（懒加载，首次执行时编译）</w:t>
            </w:r>
          </w:p>
        </w:tc>
      </w:tr>
    </w:tbl>
    <w:p w14:paraId="0F094F13">
      <w:pPr>
        <w:rPr>
          <w:rFonts w:hint="default"/>
          <w:lang w:val="en-US" w:eastAsia="zh-CN"/>
        </w:rPr>
      </w:pPr>
    </w:p>
    <w:p w14:paraId="2D032F1D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1CFA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78B2631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CDCB48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导入工作流的业务(节点)流程，会产生哪些备份文件？</w:t>
            </w:r>
          </w:p>
          <w:p w14:paraId="64915D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入口</w:t>
            </w:r>
          </w:p>
          <w:p w14:paraId="5C5DE1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参数检查，文件和路径</w:t>
            </w:r>
          </w:p>
          <w:p w14:paraId="746467B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9E53DE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转md</w:t>
            </w:r>
          </w:p>
          <w:p w14:paraId="776E45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使用mineru</w:t>
            </w:r>
          </w:p>
          <w:p w14:paraId="3C71C53D">
            <w:pP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Title.md</w:t>
            </w:r>
          </w:p>
          <w:p w14:paraId="7ACE073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0D165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图片处理</w:t>
            </w:r>
          </w:p>
          <w:p w14:paraId="619472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替换图片</w:t>
            </w:r>
          </w:p>
          <w:p w14:paraId="6DE0ED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视觉理解</w:t>
            </w:r>
          </w:p>
          <w:p w14:paraId="0CF746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上传minio</w:t>
            </w:r>
          </w:p>
          <w:p w14:paraId="0A7A3261">
            <w:pP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Title_new.md</w:t>
            </w:r>
          </w:p>
          <w:p w14:paraId="7B265B9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8109B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文档切换</w:t>
            </w:r>
          </w:p>
          <w:p w14:paraId="05155D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方便知识搜索，向量匹配</w:t>
            </w:r>
          </w:p>
          <w:p w14:paraId="3076E8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将文档切成大小合适的块</w:t>
            </w:r>
          </w:p>
          <w:p w14:paraId="00A32BA3">
            <w:pP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Title_new_chunks.json</w:t>
            </w:r>
          </w:p>
          <w:p w14:paraId="25B1969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04E63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主体识别</w:t>
            </w:r>
          </w:p>
          <w:p w14:paraId="551E9C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确认设备名称</w:t>
            </w:r>
          </w:p>
          <w:p w14:paraId="4B033C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Llm模型</w:t>
            </w:r>
          </w:p>
          <w:p w14:paraId="6DFA25E6">
            <w:pP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Title_new_new_chunks.json</w:t>
            </w:r>
          </w:p>
          <w:p w14:paraId="090BF26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AB1DFD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01DB3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 文档块向量化</w:t>
            </w:r>
          </w:p>
          <w:p w14:paraId="3C54E42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将文档存储成向量数据</w:t>
            </w:r>
          </w:p>
          <w:p w14:paraId="5B6232F1">
            <w:pP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Title_new_new_new_chunks.json</w:t>
            </w:r>
          </w:p>
          <w:p w14:paraId="768D7FF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BE99E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 入库</w:t>
            </w:r>
          </w:p>
          <w:p w14:paraId="4FA7D9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存入milvus</w:t>
            </w:r>
          </w:p>
          <w:p w14:paraId="4818AF0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9562B4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08E932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2DFD7F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6FB70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检索工作流意图识别节点核心业务流程(8步骤)？</w:t>
            </w:r>
          </w:p>
          <w:p w14:paraId="0D7776C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3E8D0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参数校验</w:t>
            </w:r>
          </w:p>
          <w:p w14:paraId="1DBFBA1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会话id，session_id</w:t>
            </w:r>
          </w:p>
          <w:p w14:paraId="7BAE5C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原始问题，original_query</w:t>
            </w:r>
          </w:p>
          <w:p w14:paraId="20AA8E7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A62910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获取历史会话</w:t>
            </w:r>
          </w:p>
          <w:p w14:paraId="583906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Mongodb工具</w:t>
            </w:r>
          </w:p>
          <w:p w14:paraId="3C6B347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B8EDA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保存当前用户内容</w:t>
            </w:r>
          </w:p>
          <w:p w14:paraId="612573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User的这句话保存起来</w:t>
            </w:r>
          </w:p>
          <w:p w14:paraId="1811CC7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EE12E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提取会话中的产品(设备)名</w:t>
            </w:r>
          </w:p>
          <w:p w14:paraId="1D0145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Llm模型提取会话中的可能设备名称(列表)</w:t>
            </w:r>
          </w:p>
          <w:p w14:paraId="27F98A8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FCB371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向量搜索</w:t>
            </w:r>
          </w:p>
          <w:p w14:paraId="416AFB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用提取名搜索</w:t>
            </w:r>
          </w:p>
          <w:p w14:paraId="02BDBA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搜索kb_item_names</w:t>
            </w:r>
          </w:p>
          <w:p w14:paraId="0BCBDE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可能的设备名称(列表)</w:t>
            </w:r>
          </w:p>
          <w:p w14:paraId="596B963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1631B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 搜索结果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对齐</w:t>
            </w:r>
          </w:p>
          <w:p w14:paraId="3A492E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整理</w:t>
            </w:r>
            <w:r>
              <w:rPr>
                <w:rFonts w:hint="eastAsia"/>
                <w:vertAlign w:val="baseline"/>
                <w:lang w:val="en-US" w:eastAsia="zh-CN"/>
              </w:rPr>
              <w:t>结果</w:t>
            </w:r>
          </w:p>
          <w:p w14:paraId="6C26EA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根据不同评分</w:t>
            </w:r>
          </w:p>
          <w:p w14:paraId="61D0B56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F4888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 整理状态</w:t>
            </w:r>
          </w:p>
          <w:p w14:paraId="55D096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State中更新对齐后的结果</w:t>
            </w:r>
          </w:p>
          <w:p w14:paraId="603EEE7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ED09D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 更新会话</w:t>
            </w:r>
          </w:p>
          <w:p w14:paraId="38C54C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将匹配整理后的搜索结果更新到mongo的记忆中</w:t>
            </w:r>
          </w:p>
          <w:p w14:paraId="25E4A59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F6DEA16">
      <w:pPr>
        <w:rPr>
          <w:rFonts w:hint="default"/>
          <w:lang w:val="en-US" w:eastAsia="zh-CN"/>
        </w:rPr>
      </w:pPr>
    </w:p>
    <w:p w14:paraId="43A03710">
      <w:pPr>
        <w:rPr>
          <w:rFonts w:hint="default"/>
          <w:lang w:val="en-US" w:eastAsia="zh-CN"/>
        </w:rPr>
      </w:pPr>
    </w:p>
    <w:p w14:paraId="35382DA0">
      <w:pPr>
        <w:rPr>
          <w:rFonts w:hint="default"/>
          <w:lang w:val="en-US" w:eastAsia="zh-CN"/>
        </w:rPr>
      </w:pPr>
    </w:p>
    <w:p w14:paraId="0E8AA9DA">
      <w:pPr>
        <w:rPr>
          <w:rFonts w:hint="default"/>
          <w:lang w:val="en-US" w:eastAsia="zh-CN"/>
        </w:rPr>
      </w:pPr>
    </w:p>
    <w:p w14:paraId="153AB982">
      <w:pPr>
        <w:rPr>
          <w:rFonts w:hint="default"/>
          <w:lang w:val="en-US" w:eastAsia="zh-CN"/>
        </w:rPr>
      </w:pPr>
    </w:p>
    <w:p w14:paraId="198C5FE4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45FD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6AA621A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2C4B6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2099310</wp:posOffset>
                      </wp:positionH>
                      <wp:positionV relativeFrom="paragraph">
                        <wp:posOffset>182880</wp:posOffset>
                      </wp:positionV>
                      <wp:extent cx="2389505" cy="581025"/>
                      <wp:effectExtent l="19050" t="19050" r="29845" b="28575"/>
                      <wp:wrapNone/>
                      <wp:docPr id="119" name="矩形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66340" y="1679575"/>
                                <a:ext cx="2389505" cy="5810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5C0F6C9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{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“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b530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”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：list[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FF"/>
                                      <w:lang w:val="en-US" w:eastAsia="zh-CN"/>
                                    </w:rPr>
                                    <w:t>匹配对象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]}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5.3pt;margin-top:14.4pt;height:45.75pt;width:188.15pt;z-index:251753472;v-text-anchor:middle;mso-width-relative:page;mso-height-relative:page;" filled="f" stroked="t" coordsize="21600,21600" o:gfxdata="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eaWgXdYAAAAKAQAADwAAAAAAAAABACAAAAAiAAAAZHJzL2Rv&#10;d25yZXYueG1sUEsBAhQAFAAAAAgAh07iQNjXrbt1AgAAzwQAAA4AAAAAAAAAAQAgAAAAJQEAAGRy&#10;cy9lMm9Eb2MueG1sUEsFBgAAAAAGAAYAWQEAAAwGAAAAAA==&#10;">
                      <v:fill on="f" focussize="0,0"/>
                      <v:stroke weight="3pt" color="#4F81BD [3204]" joinstyle="round"/>
                      <v:imagedata o:title=""/>
                      <o:lock v:ext="edit" aspectratio="f"/>
                      <v:textbox>
                        <w:txbxContent>
                          <w:p w14:paraId="65C0F6C9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{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b530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：list[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lang w:val="en-US" w:eastAsia="zh-CN"/>
                              </w:rPr>
                              <w:t>匹配对象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]}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3F8B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1508760</wp:posOffset>
                      </wp:positionH>
                      <wp:positionV relativeFrom="paragraph">
                        <wp:posOffset>235585</wp:posOffset>
                      </wp:positionV>
                      <wp:extent cx="488950" cy="1273810"/>
                      <wp:effectExtent l="12700" t="12700" r="12700" b="27940"/>
                      <wp:wrapNone/>
                      <wp:docPr id="118" name="左大括号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34870" y="1831975"/>
                                <a:ext cx="488950" cy="127381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87" type="#_x0000_t87" style="position:absolute;left:0pt;margin-left:118.8pt;margin-top:18.55pt;height:100.3pt;width:38.5pt;z-index:251752448;mso-width-relative:page;mso-height-relative:page;" filled="f" stroked="t" coordsize="21600,21600" o:gfxdata="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rbdK9gAAAAKAQAADwAAAAAAAAABACAAAAAiAAAAZHJzL2Rvd25yZXYueG1sUEsBAhQAFAAA&#10;AAgAh07iQHcngdvvAQAAsgMAAA4AAAAAAAAAAQAgAAAAJwEAAGRycy9lMm9Eb2MueG1sUEsFBgAA&#10;AAAGAAYAWQEAAIgFAAAAAA==&#10;" adj="690,10800">
                      <v:fill on="f" focussize="0,0"/>
                      <v:stroke weight="2pt" color="#4F81BD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3B4B06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372745</wp:posOffset>
                      </wp:positionH>
                      <wp:positionV relativeFrom="paragraph">
                        <wp:posOffset>116840</wp:posOffset>
                      </wp:positionV>
                      <wp:extent cx="1191895" cy="891540"/>
                      <wp:effectExtent l="12700" t="12700" r="14605" b="29210"/>
                      <wp:wrapNone/>
                      <wp:docPr id="117" name="矩形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887095" y="1974850"/>
                                <a:ext cx="1191895" cy="8915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8D7D6C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B530</w:t>
                                  </w:r>
                                </w:p>
                                <w:p w14:paraId="6B0F4C1C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B3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9.35pt;margin-top:9.2pt;height:70.2pt;width:93.85pt;z-index:251751424;v-text-anchor:middle;mso-width-relative:page;mso-height-relative:page;" filled="f" stroked="t" coordsize="21600,21600" o:gfxdata="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u2UufVAAAACQEAAA8AAAAAAAAAAQAgAAAAIgAAAGRycy9kb3ducmV2&#10;LnhtbFBLAQIUABQAAAAIAIdO4kDm5S3OcQIAAM4EAAAOAAAAAAAAAAEAIAAAACQBAABkcnMvZTJv&#10;RG9jLnhtbFBLBQYAAAAABgAGAFkBAAAHBgAAAAA=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038D7D6C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B530</w:t>
                            </w:r>
                          </w:p>
                          <w:p w14:paraId="6B0F4C1C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B3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429206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AE75F9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23315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2094230</wp:posOffset>
                      </wp:positionH>
                      <wp:positionV relativeFrom="paragraph">
                        <wp:posOffset>144780</wp:posOffset>
                      </wp:positionV>
                      <wp:extent cx="2409825" cy="581025"/>
                      <wp:effectExtent l="19050" t="19050" r="28575" b="28575"/>
                      <wp:wrapNone/>
                      <wp:docPr id="120" name="矩形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9825" cy="5810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07A92E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{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“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b3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”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：list[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FF"/>
                                      <w:lang w:val="en-US" w:eastAsia="zh-CN"/>
                                    </w:rPr>
                                    <w:t>匹配对象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]}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4.9pt;margin-top:11.4pt;height:45.75pt;width:189.75pt;z-index:251754496;v-text-anchor:middle;mso-width-relative:page;mso-height-relative:page;" filled="f" stroked="t" coordsize="21600,21600" o:gfxdata="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PlCcNYAAAAKAQAADwAAAAAAAAABACAAAAAiAAAAZHJzL2Rvd25yZXYueG1sUEsBAhQA&#10;FAAAAAgAh07iQM81qbVmAgAAwwQAAA4AAAAAAAAAAQAgAAAAJQEAAGRycy9lMm9Eb2MueG1sUEsF&#10;BgAAAAAGAAYAWQEAAP0FAAAAAA==&#10;">
                      <v:fill on="f" focussize="0,0"/>
                      <v:stroke weight="3pt" color="#4F81BD [3204]" joinstyle="round"/>
                      <v:imagedata o:title=""/>
                      <o:lock v:ext="edit" aspectratio="f"/>
                      <v:textbox>
                        <w:txbxContent>
                          <w:p w14:paraId="507A92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{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b3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：list[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lang w:val="en-US" w:eastAsia="zh-CN"/>
                              </w:rPr>
                              <w:t>匹配对象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]}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2B8178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97BA51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E77C8B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9DF9B8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F4A89B1">
      <w:pPr>
        <w:rPr>
          <w:rFonts w:hint="default"/>
          <w:lang w:val="en-US" w:eastAsia="zh-CN"/>
        </w:rPr>
      </w:pPr>
    </w:p>
    <w:p w14:paraId="7DCBAED4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26A7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63E21F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93D046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6F150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检索工作流的核心业务流程？</w:t>
            </w:r>
          </w:p>
          <w:p w14:paraId="41E15C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意图识别</w:t>
            </w:r>
          </w:p>
          <w:p w14:paraId="6151A5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将用户提出的问题经过大模型处理：商品名(item_names)，重写问题(rewritten_query)</w:t>
            </w:r>
          </w:p>
          <w:p w14:paraId="28F7E7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向量化检索处理：</w:t>
            </w:r>
          </w:p>
          <w:p w14:paraId="41DEFE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 w14:paraId="037BE60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Answer:</w:t>
            </w:r>
            <w:r>
              <w:rPr>
                <w:rFonts w:hint="default"/>
                <w:vertAlign w:val="baseline"/>
                <w:lang w:val="en-US" w:eastAsia="zh-CN"/>
              </w:rPr>
              <w:t>””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70DDB3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Item_names:</w:t>
            </w:r>
            <w:r>
              <w:rPr>
                <w:rFonts w:hint="default"/>
                <w:vertAlign w:val="baseline"/>
                <w:lang w:val="en-US" w:eastAsia="zh-CN"/>
              </w:rPr>
              <w:t>””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1E1EBF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rewritten_query:</w:t>
            </w:r>
            <w:r>
              <w:rPr>
                <w:rFonts w:hint="default"/>
                <w:vertAlign w:val="baseline"/>
                <w:lang w:val="en-US" w:eastAsia="zh-CN"/>
              </w:rPr>
              <w:t>””</w:t>
            </w:r>
          </w:p>
          <w:p w14:paraId="68D7C2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7EEE793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153AAA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路由分支</w:t>
            </w:r>
          </w:p>
          <w:p w14:paraId="0F75354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Answer</w:t>
            </w:r>
            <w:r>
              <w:rPr>
                <w:rFonts w:hint="eastAsia"/>
                <w:vertAlign w:val="baseline"/>
                <w:lang w:val="en-US" w:eastAsia="zh-CN"/>
              </w:rPr>
              <w:t>有值跳入答案输出</w:t>
            </w:r>
          </w:p>
          <w:p w14:paraId="29EB9F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Item_names</w:t>
            </w:r>
            <w:r>
              <w:rPr>
                <w:rFonts w:hint="eastAsia"/>
                <w:vertAlign w:val="baseline"/>
                <w:lang w:val="en-US" w:eastAsia="zh-CN"/>
              </w:rPr>
              <w:t>有值，根据item_names走向量搜索</w:t>
            </w:r>
          </w:p>
          <w:p w14:paraId="22F9309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4DA45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三个分支</w:t>
            </w:r>
          </w:p>
          <w:p w14:paraId="008495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Milvus向量检索(item_names)</w:t>
            </w:r>
          </w:p>
          <w:p w14:paraId="0B462DE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假设文档搜索(rewritten_query)</w:t>
            </w:r>
          </w:p>
          <w:p w14:paraId="0B70BB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网络搜索(mcp)</w:t>
            </w:r>
          </w:p>
          <w:p w14:paraId="6FA4312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2F5D4A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结果融合</w:t>
            </w:r>
          </w:p>
          <w:p w14:paraId="5943BA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rrf结果融合</w:t>
            </w:r>
          </w:p>
          <w:p w14:paraId="1114D5F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C1844D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 重新排序</w:t>
            </w:r>
          </w:p>
          <w:p w14:paraId="5133F8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重新对融合后的结果进行排序</w:t>
            </w:r>
          </w:p>
          <w:p w14:paraId="25EEC40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974E5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 结果输出</w:t>
            </w:r>
          </w:p>
          <w:p w14:paraId="5DACCC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  <w:p w14:paraId="472BFA6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F52FF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意图确认节点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提取4步骤</w:t>
            </w:r>
            <w:r>
              <w:rPr>
                <w:rFonts w:hint="eastAsia"/>
                <w:vertAlign w:val="baseline"/>
                <w:lang w:val="en-US" w:eastAsia="zh-CN"/>
              </w:rPr>
              <w:t>并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向量化5步骤</w:t>
            </w:r>
            <w:r>
              <w:rPr>
                <w:rFonts w:hint="eastAsia"/>
                <w:vertAlign w:val="baseline"/>
                <w:lang w:val="en-US" w:eastAsia="zh-CN"/>
              </w:rPr>
              <w:t>数据后详细过程？</w:t>
            </w:r>
          </w:p>
          <w:p w14:paraId="108AAF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步骤4主体提取：</w:t>
            </w:r>
          </w:p>
          <w:p w14:paraId="2113BB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根据会话id查询历史会话</w:t>
            </w:r>
          </w:p>
          <w:p w14:paraId="179BEF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将历史会话和当前问题进行拼接</w:t>
            </w:r>
          </w:p>
          <w:p w14:paraId="716E32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大模型提取设备主体(item_names)</w:t>
            </w:r>
          </w:p>
          <w:p w14:paraId="3647DBC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85AFE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步骤5向量查询(设备):</w:t>
            </w:r>
          </w:p>
          <w:p w14:paraId="201FFE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每一个item_name查询到对应的几个item_names</w:t>
            </w:r>
          </w:p>
          <w:p w14:paraId="171CD6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List[Dict[str:list]]</w:t>
            </w:r>
          </w:p>
          <w:p w14:paraId="1F180F6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645BB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步骤6结果对齐(根据评分整理)</w:t>
            </w:r>
          </w:p>
          <w:p w14:paraId="47ED35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高于0.8，则封装item_names</w:t>
            </w:r>
          </w:p>
          <w:p w14:paraId="0C8DA4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高于0.6，封装可选项options，生成answer</w:t>
            </w:r>
          </w:p>
          <w:p w14:paraId="1D1B7E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低于0.6，直接生成answer</w:t>
            </w:r>
          </w:p>
          <w:p w14:paraId="439BEF2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0DD35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步骤7维护历史信息</w:t>
            </w:r>
          </w:p>
          <w:p w14:paraId="1EB2856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如果生成answer，则新增对话</w:t>
            </w:r>
          </w:p>
          <w:p w14:paraId="732108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如果没有answer，有item_names则更新会话</w:t>
            </w:r>
          </w:p>
          <w:p w14:paraId="358D6F4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A483B3F">
      <w:pPr>
        <w:rPr>
          <w:rFonts w:hint="default"/>
          <w:lang w:val="en-US" w:eastAsia="zh-CN"/>
        </w:rPr>
      </w:pPr>
    </w:p>
    <w:p w14:paraId="386A5D37">
      <w:pPr>
        <w:rPr>
          <w:rFonts w:hint="default"/>
          <w:lang w:val="en-US" w:eastAsia="zh-CN"/>
        </w:rPr>
      </w:pPr>
    </w:p>
    <w:p w14:paraId="7F35D5D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向量检索</w:t>
      </w:r>
    </w:p>
    <w:p w14:paraId="2818517C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47EF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1C0A93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B33D45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文本向量搜索</w:t>
            </w:r>
          </w:p>
          <w:p w14:paraId="73FA44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有item_name进行元数据过滤</w:t>
            </w:r>
          </w:p>
          <w:p w14:paraId="612D157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D98BD5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假设文档搜索</w:t>
            </w:r>
          </w:p>
          <w:p w14:paraId="01F306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有item_name进行元数据过滤</w:t>
            </w:r>
          </w:p>
          <w:p w14:paraId="0D54FC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直接根据模型生成的假设描述做语义匹配</w:t>
            </w:r>
          </w:p>
          <w:p w14:paraId="32B23DE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F6824A7">
      <w:pPr>
        <w:rPr>
          <w:rFonts w:hint="eastAsia"/>
          <w:lang w:val="en-US" w:eastAsia="zh-CN"/>
        </w:rPr>
      </w:pPr>
    </w:p>
    <w:p w14:paraId="2422DA31">
      <w:pPr>
        <w:rPr>
          <w:rFonts w:hint="default"/>
          <w:lang w:val="en-US" w:eastAsia="zh-CN"/>
        </w:rPr>
      </w:pPr>
    </w:p>
    <w:p w14:paraId="673A4D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重排序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1BED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CC71B9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F6DA9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查询工作流核心业务流程？</w:t>
            </w:r>
          </w:p>
          <w:p w14:paraId="360BCD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意图识别</w:t>
            </w:r>
          </w:p>
          <w:p w14:paraId="6588A0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区别与导入流主体名称确认，对导入文档进行设备确认总结</w:t>
            </w:r>
          </w:p>
          <w:p w14:paraId="6FB8DA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意图识别节点是，让大模型提取用户要查找的设备名称</w:t>
            </w:r>
          </w:p>
          <w:p w14:paraId="4D7325A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53633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路由转发</w:t>
            </w:r>
          </w:p>
          <w:p w14:paraId="111928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根据识别结果</w:t>
            </w:r>
          </w:p>
          <w:p w14:paraId="08F836F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如果没有answer，则进行后续工作流，如果有则返回结果回答问题</w:t>
            </w:r>
          </w:p>
          <w:p w14:paraId="1304CA0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11995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三个查询分支</w:t>
            </w:r>
          </w:p>
          <w:p w14:paraId="60AC31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分支一：向量库搜索(用识别的设备名称进行向量搜索)，返回的List[dict[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设备名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匹配的设备文档</w:t>
            </w:r>
            <w:r>
              <w:rPr>
                <w:rFonts w:hint="eastAsia"/>
                <w:vertAlign w:val="baseline"/>
                <w:lang w:val="en-US" w:eastAsia="zh-CN"/>
              </w:rPr>
              <w:t>]]</w:t>
            </w:r>
          </w:p>
          <w:p w14:paraId="51DFE3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分支二：假设性文档搜索(根据大模型假设答案再进行一次搜索)，返回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List[dict[]]</w:t>
            </w:r>
          </w:p>
          <w:p w14:paraId="3251D9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分支三：调用mcp联网搜索网络上答案</w:t>
            </w:r>
          </w:p>
          <w:p w14:paraId="587DCF8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04D01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三分支融合</w:t>
            </w:r>
          </w:p>
          <w:p w14:paraId="4C9F738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用rrf融合算法将前两个分支的结果融合成一个</w:t>
            </w:r>
          </w:p>
          <w:p w14:paraId="244627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融合出来的结果数据结构List[(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doc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scores</w:t>
            </w:r>
            <w:r>
              <w:rPr>
                <w:rFonts w:hint="eastAsia"/>
                <w:vertAlign w:val="baseline"/>
                <w:lang w:val="en-US" w:eastAsia="zh-CN"/>
              </w:rPr>
              <w:t>)]</w:t>
            </w:r>
          </w:p>
          <w:p w14:paraId="599A2E1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5FC3AD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763CD0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91D920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1F9F56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A42C26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622E0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结果融合rrf算法和节点实现？</w:t>
            </w:r>
          </w:p>
          <w:p w14:paraId="60A515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rrf算法</w:t>
            </w:r>
          </w:p>
          <w:p w14:paraId="06E987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根据排名和权重(不同来源)</w:t>
            </w:r>
          </w:p>
          <w:p w14:paraId="075351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分子：权重</w:t>
            </w:r>
          </w:p>
          <w:p w14:paraId="78E4E24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分母：k(常量) + 排名</w:t>
            </w:r>
          </w:p>
          <w:p w14:paraId="14910B9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同一个内容多次评分：累加</w:t>
            </w:r>
          </w:p>
          <w:p w14:paraId="00458FA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ABD3F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融合节点流程</w:t>
            </w:r>
          </w:p>
          <w:p w14:paraId="78CF16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参数处理</w:t>
            </w:r>
          </w:p>
          <w:p w14:paraId="6FD5DF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假设节点和向量节点的数据列表组合到一起</w:t>
            </w:r>
          </w:p>
          <w:p w14:paraId="3BA0DF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调用rrf算法函数进行融合</w:t>
            </w:r>
          </w:p>
          <w:p w14:paraId="6C1768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封装结果</w:t>
            </w:r>
          </w:p>
          <w:p w14:paraId="110C9EE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B8439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A09028D">
      <w:pPr>
        <w:rPr>
          <w:rFonts w:hint="default"/>
          <w:lang w:val="en-US" w:eastAsia="zh-CN"/>
        </w:rPr>
      </w:pPr>
    </w:p>
    <w:p w14:paraId="3019A31F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1C64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03C41DF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9950B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试图识别节点(item_names)</w:t>
            </w:r>
          </w:p>
          <w:p w14:paraId="09E558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List[Dict[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提取设备名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vilvus的设备名们</w:t>
            </w:r>
            <w:r>
              <w:rPr>
                <w:rFonts w:hint="eastAsia"/>
                <w:vertAlign w:val="baseline"/>
                <w:lang w:val="en-US" w:eastAsia="zh-CN"/>
              </w:rPr>
              <w:t>]]</w:t>
            </w:r>
          </w:p>
          <w:p w14:paraId="0E83AD7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7DEF9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向量搜索节点(item_chunks)</w:t>
            </w:r>
          </w:p>
          <w:p w14:paraId="57D4F0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List[Dcit[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vilvus的设备名:设备doc文档</w:t>
            </w:r>
            <w:r>
              <w:rPr>
                <w:rFonts w:hint="eastAsia"/>
                <w:vertAlign w:val="baseline"/>
                <w:lang w:val="en-US" w:eastAsia="zh-CN"/>
              </w:rPr>
              <w:t>]]</w:t>
            </w:r>
          </w:p>
          <w:p w14:paraId="20C7DC4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188DC0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60FAF95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CF8B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6F2B5D3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046E2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重排序节点：两个知识点</w:t>
            </w:r>
          </w:p>
          <w:p w14:paraId="1A9DAF5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99B1C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从全局state中取出</w:t>
            </w:r>
          </w:p>
          <w:p w14:paraId="580C617C">
            <w:pP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第一个节点的：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Rewritten_query</w:t>
            </w:r>
          </w:p>
          <w:p w14:paraId="73B49D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全局state中state[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Rewritten_query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]</w:t>
            </w:r>
          </w:p>
          <w:p w14:paraId="43A1A33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338789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F269E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排序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模型</w:t>
            </w:r>
          </w:p>
          <w:p w14:paraId="00D178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rrf_chunks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web_search_docs</w:t>
            </w:r>
            <w:r>
              <w:rPr>
                <w:rFonts w:hint="eastAsia"/>
                <w:vertAlign w:val="baseline"/>
                <w:lang w:val="en-US" w:eastAsia="zh-CN"/>
              </w:rPr>
              <w:t>结果和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Rewritten_query</w:t>
            </w:r>
            <w:r>
              <w:rPr>
                <w:rFonts w:hint="eastAsia"/>
                <w:vertAlign w:val="baseline"/>
                <w:lang w:val="en-US" w:eastAsia="zh-CN"/>
              </w:rPr>
              <w:t>之间的匹配分支高低进行排序</w:t>
            </w:r>
          </w:p>
          <w:p w14:paraId="3BF523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.env中追加模型名：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46"/>
            </w:tblGrid>
            <w:tr w14:paraId="5FC4B6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056" w:type="dxa"/>
                </w:tcPr>
                <w:p w14:paraId="11D9E33F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TEXT_RERANK_MODEL=</w:t>
                  </w:r>
                  <w:r>
                    <w:rPr>
                      <w:rFonts w:hint="default"/>
                      <w:b/>
                      <w:bCs/>
                      <w:color w:val="0000FF"/>
                      <w:vertAlign w:val="baseline"/>
                      <w:lang w:val="en-US" w:eastAsia="zh-CN"/>
                    </w:rPr>
                    <w:t>qwen3-rerank</w:t>
                  </w:r>
                </w:p>
                <w:p w14:paraId="3293F8BC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TEXT_RERANK_INSTRUCT=针对给定的查询，检索能够解答该查询的相关段落</w:t>
                  </w:r>
                </w:p>
              </w:tc>
            </w:tr>
          </w:tbl>
          <w:p w14:paraId="3F7A51E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50D256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4BC6C41">
      <w:pPr>
        <w:rPr>
          <w:rFonts w:hint="default"/>
          <w:lang w:val="en-US" w:eastAsia="zh-CN"/>
        </w:rPr>
      </w:pPr>
    </w:p>
    <w:p w14:paraId="4A9AE463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7FEA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34FFF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排序工具：</w:t>
            </w:r>
          </w:p>
          <w:p w14:paraId="25ED17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Zip(x,y)</w:t>
            </w:r>
          </w:p>
          <w:p w14:paraId="19B90E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402684C">
      <w:pPr>
        <w:rPr>
          <w:rFonts w:hint="default"/>
          <w:lang w:val="en-US" w:eastAsia="zh-CN"/>
        </w:rPr>
      </w:pPr>
    </w:p>
    <w:p w14:paraId="3E83364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web服务器</w:t>
      </w:r>
    </w:p>
    <w:p w14:paraId="211FD51A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758E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3C0FE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Java：springboot</w:t>
            </w:r>
          </w:p>
          <w:p w14:paraId="39089C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Php，net，nodejs服务器技术</w:t>
            </w:r>
          </w:p>
          <w:p w14:paraId="2DFDAA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Python：fastapi</w:t>
            </w:r>
          </w:p>
          <w:p w14:paraId="0429AF4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66524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包含三项技术：</w:t>
            </w:r>
          </w:p>
          <w:p w14:paraId="5C32E4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html页面技术和前端js(通用)</w:t>
            </w:r>
          </w:p>
          <w:p w14:paraId="1E1245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2前端服务器技术(fastapi)</w:t>
            </w:r>
          </w:p>
          <w:p w14:paraId="68068C1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3后端服务器技术(fastapi)</w:t>
            </w:r>
          </w:p>
          <w:p w14:paraId="4E4AE37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C1F64D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1273810</wp:posOffset>
                      </wp:positionH>
                      <wp:positionV relativeFrom="paragraph">
                        <wp:posOffset>205105</wp:posOffset>
                      </wp:positionV>
                      <wp:extent cx="2179320" cy="1899285"/>
                      <wp:effectExtent l="14605" t="6350" r="15875" b="37465"/>
                      <wp:wrapNone/>
                      <wp:docPr id="125" name="云形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9320" cy="1899285"/>
                              </a:xfrm>
                              <a:prstGeom prst="cloud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04ACB9F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Web服务器(前端)</w:t>
                                  </w:r>
                                </w:p>
                                <w:p w14:paraId="0E10DD3C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3029F3A3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017A4EC6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00.3pt;margin-top:16.15pt;height:149.55pt;width:171.6pt;z-index:251659264;v-text-anchor:middle;mso-width-relative:page;mso-height-relative:page;" filled="f" stroked="t" coordsize="43200,43200" o:gfxdata="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DZxXTtkAAAAKAQAADwAAAAAAAAABACAAAAAiAAAAZHJzL2Rvd25yZXYueG1s&#10;UEsBAhQAFAAAAAgAh07iQLuScNhpAgAAxQQAAA4AAAAAAAAAAQAgAAAAKAEAAGRycy9lMm9Eb2Mu&#10;eG1sUEsFBgAAAAAGAAYAWQEAAAMGAAAAAA==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      <v:path textboxrect="0,0,43200,43200" o:connectlocs="2177503,949642;1089660,1897262;6759,949642;1089660,108593" o:connectangles="0,82,164,247"/>
                      <v:fill on="f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504ACB9F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Web服务器(前端)</w:t>
                            </w:r>
                          </w:p>
                          <w:p w14:paraId="0E10DD3C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029F3A3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17A4EC6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4375785</wp:posOffset>
                      </wp:positionH>
                      <wp:positionV relativeFrom="paragraph">
                        <wp:posOffset>107950</wp:posOffset>
                      </wp:positionV>
                      <wp:extent cx="2078355" cy="2052320"/>
                      <wp:effectExtent l="14605" t="6350" r="21590" b="36830"/>
                      <wp:wrapNone/>
                      <wp:docPr id="123" name="云形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31490" y="6922770"/>
                                <a:ext cx="2078355" cy="2052320"/>
                              </a:xfrm>
                              <a:prstGeom prst="cloud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D3880D6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Web服务器(api)</w:t>
                                  </w:r>
                                </w:p>
                                <w:p w14:paraId="6864B3FB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0D61DE41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408A49E3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44.55pt;margin-top:8.5pt;height:161.6pt;width:163.65pt;z-index:251660288;v-text-anchor:middle;mso-width-relative:page;mso-height-relative:page;" filled="f" stroked="t" coordsize="43200,43200" o:gfxdata="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YphZ+NoAAAALAQAADwAAAAAAAAABACAAAAAiAAAA&#10;ZHJzL2Rvd25yZXYueG1sUEsBAhQAFAAAAAgAh07iQLUHnXt3AgAA0QQAAA4AAAAAAAAAAQAgAAAA&#10;KQEAAGRycy9lMm9Eb2MueG1sUEsFBgAAAAAGAAYAWQEAABIGAAAAAA==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      <v:path textboxrect="0,0,43200,43200" o:connectlocs="2076623,1026160;1039177,2050134;6446,1026160;1039177,117343" o:connectangles="0,82,164,247"/>
                      <v:fill on="f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6D3880D6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Web服务器(api)</w:t>
                            </w:r>
                          </w:p>
                          <w:p w14:paraId="6864B3FB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D61DE41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408A49E3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CF80AE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EE8F9B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FAC66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235585</wp:posOffset>
                      </wp:positionV>
                      <wp:extent cx="916940" cy="748030"/>
                      <wp:effectExtent l="12700" t="12700" r="22860" b="20320"/>
                      <wp:wrapNone/>
                      <wp:docPr id="121" name="立方体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793875" y="7340600"/>
                                <a:ext cx="916940" cy="74803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025B20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工作流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385.5pt;margin-top:18.55pt;height:58.9pt;width:72.2pt;z-index:251755520;v-text-anchor:middle;mso-width-relative:page;mso-height-relative:page;" fillcolor="#4F81BD [3204]" filled="t" stroked="t" coordsize="21600,21600" o:gfxdata="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D97oXvbAAAACgEAAA8AAAAAAAAAAQAgAAAAIgAAAGRycy9kb3ducmV2LnhtbFBLAQIUABQAAAAI&#10;AIdO4kAPpbhLlQIAABwFAAAOAAAAAAAAAAEAIAAAACoBAABkcnMvZTJvRG9jLnhtbFBLBQYAAAAA&#10;BgAGAFkBAAAxBgAAAAA=&#10;" adj="5400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56025B20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工作流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3D8BB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3479800</wp:posOffset>
                      </wp:positionH>
                      <wp:positionV relativeFrom="paragraph">
                        <wp:posOffset>9525</wp:posOffset>
                      </wp:positionV>
                      <wp:extent cx="942340" cy="356235"/>
                      <wp:effectExtent l="12700" t="12700" r="16510" b="31115"/>
                      <wp:wrapNone/>
                      <wp:docPr id="127" name="右箭头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749675" y="7782560"/>
                                <a:ext cx="942340" cy="35623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274pt;margin-top:0.75pt;height:28.05pt;width:74.2pt;z-index:251758592;v-text-anchor:middle;mso-width-relative:page;mso-height-relative:page;" fillcolor="#4F81BD [3204]" filled="t" stroked="t" coordsize="21600,21600" o:gfxdata="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JS0datUAAAAI&#10;AQAADwAAAAAAAAABACAAAAAiAAAAZHJzL2Rvd25yZXYueG1sUEsBAhQAFAAAAAgAh07iQFXgQLSR&#10;AgAAFwUAAA4AAAAAAAAAAQAgAAAAJAEAAGRycy9lMm9Eb2MueG1sUEsFBgAAAAAGAAYAWQEAACcG&#10;AAAAAA==&#10;" adj="17518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1854835</wp:posOffset>
                      </wp:positionH>
                      <wp:positionV relativeFrom="paragraph">
                        <wp:posOffset>34925</wp:posOffset>
                      </wp:positionV>
                      <wp:extent cx="916940" cy="748030"/>
                      <wp:effectExtent l="12700" t="12700" r="22860" b="20320"/>
                      <wp:wrapNone/>
                      <wp:docPr id="126" name="立方体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6940" cy="74803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AD9A66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页面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146.05pt;margin-top:2.75pt;height:58.9pt;width:72.2pt;z-index:251757568;v-text-anchor:middle;mso-width-relative:page;mso-height-relative:page;" fillcolor="#4F81BD [3204]" filled="t" stroked="t" coordsize="21600,21600" o:gfxdata="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f5+Xe2QAAAAkB&#10;AAAPAAAAAAAAAAEAIAAAACIAAABkcnMvZG93bnJldi54bWxQSwECFAAUAAAACACHTuJAT1dfjowC&#10;AAAQBQAADgAAAAAAAAABACAAAAAoAQAAZHJzL2Uyb0RvYy54bWxQSwUGAAAAAAYABgBZAQAAJgYA&#10;AAAA&#10;" adj="5400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1CAD9A66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页面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260985</wp:posOffset>
                      </wp:positionH>
                      <wp:positionV relativeFrom="paragraph">
                        <wp:posOffset>157480</wp:posOffset>
                      </wp:positionV>
                      <wp:extent cx="957580" cy="259715"/>
                      <wp:effectExtent l="12700" t="12700" r="20320" b="13335"/>
                      <wp:wrapNone/>
                      <wp:docPr id="124" name="右箭头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56890" y="7634605"/>
                                <a:ext cx="957580" cy="25971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20.55pt;margin-top:12.4pt;height:20.45pt;width:75.4pt;z-index:251756544;v-text-anchor:middle;mso-width-relative:page;mso-height-relative:page;" fillcolor="#4F81BD [3204]" filled="t" stroked="t" coordsize="21600,21600" o:gfxdata="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3O9rgtQAAAAIAQAA&#10;DwAAAAAAAAABACAAAAAiAAAAZHJzL2Rvd25yZXYueG1sUEsBAhQAFAAAAAgAh07iQI6vTcqPAgAA&#10;FwUAAA4AAAAAAAAAAQAgAAAAIwEAAGRycy9lMm9Eb2MueG1sUEsFBgAAAAAGAAYAWQEAACQGAAAA&#10;AA==&#10;" adj="18671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5305BEE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0AA44E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B54D28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62CDAF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40973E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8004AE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5F04943">
      <w:pPr>
        <w:rPr>
          <w:rFonts w:hint="default"/>
          <w:lang w:val="en-US" w:eastAsia="zh-CN"/>
        </w:rPr>
      </w:pPr>
    </w:p>
    <w:p w14:paraId="5254E66F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08DD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5C95E1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前端页面和服务器</w:t>
            </w:r>
          </w:p>
          <w:p w14:paraId="6F1D6EA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45EE060">
            <w:pP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1 前端页面</w:t>
            </w:r>
          </w:p>
          <w:p w14:paraId="039C1DA6">
            <w:pP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Html文本，通过浏览器可以解析</w:t>
            </w:r>
          </w:p>
          <w:p w14:paraId="77EFCE4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9B911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前端服务</w:t>
            </w:r>
          </w:p>
          <w:p w14:paraId="74A36F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运行前端程序的web服务器叫前端服务</w:t>
            </w:r>
          </w:p>
          <w:p w14:paraId="5B6A11C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E27B6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web请求分类(put，update，delete等)</w:t>
            </w:r>
          </w:p>
          <w:p w14:paraId="193AC3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Get：通过地址栏可以直接访问</w:t>
            </w:r>
          </w:p>
          <w:p w14:paraId="04A4EE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Post：通过地址栏不能直接访问</w:t>
            </w:r>
          </w:p>
          <w:p w14:paraId="0AD36F8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A2E88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基于python的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后端服务器</w:t>
            </w:r>
          </w:p>
          <w:p w14:paraId="0F685445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236470" cy="2046605"/>
                  <wp:effectExtent l="0" t="0" r="11430" b="10795"/>
                  <wp:docPr id="12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470" cy="204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37E20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7017385" cy="1312545"/>
                  <wp:effectExtent l="0" t="0" r="12065" b="1905"/>
                  <wp:docPr id="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7385" cy="131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E81DD">
      <w:pPr>
        <w:rPr>
          <w:rFonts w:hint="default"/>
          <w:lang w:val="en-US" w:eastAsia="zh-CN"/>
        </w:rPr>
      </w:pPr>
    </w:p>
    <w:p w14:paraId="2CB451E8">
      <w:pPr>
        <w:rPr>
          <w:rFonts w:hint="default"/>
          <w:lang w:val="en-US" w:eastAsia="zh-CN"/>
        </w:rPr>
      </w:pPr>
    </w:p>
    <w:p w14:paraId="74C38FC6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57DE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CE773A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AF730C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65C7D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结果重排序rerank节点的核心流程？</w:t>
            </w:r>
          </w:p>
          <w:p w14:paraId="3649196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合并网络搜索结果和本地融合结果(rrf_chunks)</w:t>
            </w:r>
          </w:p>
          <w:p w14:paraId="4B85CC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调用排序模型对结果打分</w:t>
            </w:r>
          </w:p>
          <w:p w14:paraId="080F1B2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千问排序rerank模型</w:t>
            </w:r>
          </w:p>
          <w:p w14:paraId="7E174A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排序模型给我们返回文档索引和对应分数</w:t>
            </w:r>
          </w:p>
          <w:p w14:paraId="10007B8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98CB5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断崖测试</w:t>
            </w:r>
          </w:p>
          <w:p w14:paraId="4FCA5A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排序</w:t>
            </w:r>
          </w:p>
          <w:p w14:paraId="5E73CA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从分值差距比较大的节点后面抛弃低分选项</w:t>
            </w:r>
          </w:p>
          <w:p w14:paraId="7504A98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39B0F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返回结果</w:t>
            </w:r>
          </w:p>
          <w:p w14:paraId="3F993EA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98827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什么是web服务器，什么是前后端分离，如何构建前后端分离服务？</w:t>
            </w:r>
          </w:p>
          <w:p w14:paraId="7709C0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Web服务器，提供公共的http网络请求并能够返回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页面</w:t>
            </w:r>
            <w:r>
              <w:rPr>
                <w:rFonts w:hint="eastAsia"/>
                <w:vertAlign w:val="baseline"/>
                <w:lang w:val="en-US" w:eastAsia="zh-CN"/>
              </w:rPr>
              <w:t>或者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数据</w:t>
            </w:r>
            <w:r>
              <w:rPr>
                <w:rFonts w:hint="eastAsia"/>
                <w:vertAlign w:val="baseline"/>
                <w:lang w:val="en-US" w:eastAsia="zh-CN"/>
              </w:rPr>
              <w:t>的服务器</w:t>
            </w:r>
          </w:p>
          <w:p w14:paraId="2A16AA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页面的展示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交互</w:t>
            </w:r>
            <w:r>
              <w:rPr>
                <w:rFonts w:hint="eastAsia"/>
                <w:vertAlign w:val="baseline"/>
                <w:lang w:val="en-US" w:eastAsia="zh-CN"/>
              </w:rPr>
              <w:t>程序所在的服务器就是前端服务器</w:t>
            </w:r>
          </w:p>
          <w:p w14:paraId="00DABC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业务逻辑</w:t>
            </w:r>
            <w:r>
              <w:rPr>
                <w:rFonts w:hint="eastAsia"/>
                <w:vertAlign w:val="baseline"/>
                <w:lang w:val="en-US" w:eastAsia="zh-CN"/>
              </w:rPr>
              <w:t>完成数据组装，返回业务结果的就是后端服务器</w:t>
            </w:r>
          </w:p>
          <w:p w14:paraId="39DB4B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关系：前端服务调用后端服务的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接口</w:t>
            </w:r>
            <w:r>
              <w:rPr>
                <w:rFonts w:hint="eastAsia"/>
                <w:vertAlign w:val="baseline"/>
                <w:lang w:val="en-US" w:eastAsia="zh-CN"/>
              </w:rPr>
              <w:t>获得业务数据</w:t>
            </w:r>
          </w:p>
          <w:p w14:paraId="0E1601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前后端分离：前端服务和后端服务都是独立的服务器，互相没关系，前端服务调用后端服务获得业务数据</w:t>
            </w:r>
          </w:p>
          <w:p w14:paraId="470201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Python/java：服务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端</w:t>
            </w:r>
            <w:r>
              <w:rPr>
                <w:rFonts w:hint="eastAsia"/>
                <w:vertAlign w:val="baseline"/>
                <w:lang w:val="en-US" w:eastAsia="zh-CN"/>
              </w:rPr>
              <w:t>语言</w:t>
            </w:r>
          </w:p>
          <w:p w14:paraId="757FE2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Js：前端语言</w:t>
            </w:r>
          </w:p>
          <w:p w14:paraId="524AB6A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7C56BFB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31B8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34C56B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传参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50FD2C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第一个：地址栏get传参</w:t>
            </w:r>
          </w:p>
          <w:p w14:paraId="6C4265D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地址栏path路径传参</w:t>
            </w:r>
          </w:p>
          <w:p w14:paraId="55634C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请求字符串？传参</w:t>
            </w:r>
          </w:p>
          <w:p w14:paraId="4C9AF9FC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295525" cy="276225"/>
                  <wp:effectExtent l="0" t="0" r="9525" b="9525"/>
                  <wp:docPr id="1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28F4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2EC96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第二个：非地址栏post传参</w:t>
            </w:r>
          </w:p>
          <w:p w14:paraId="7E7F4A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需要使用post请求传参</w:t>
            </w:r>
          </w:p>
          <w:p w14:paraId="1426F7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Post工具或者接口文档</w:t>
            </w:r>
          </w:p>
          <w:p w14:paraId="03AA46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58DB28D">
      <w:pPr>
        <w:rPr>
          <w:rFonts w:hint="default"/>
          <w:lang w:val="en-US" w:eastAsia="zh-CN"/>
        </w:rPr>
      </w:pPr>
    </w:p>
    <w:p w14:paraId="442984CC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5341C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E60196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Fastapi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返回</w:t>
            </w:r>
            <w:r>
              <w:rPr>
                <w:rFonts w:hint="eastAsia"/>
                <w:vertAlign w:val="baseline"/>
                <w:lang w:val="en-US" w:eastAsia="zh-CN"/>
              </w:rPr>
              <w:t>结果类型</w:t>
            </w:r>
          </w:p>
          <w:p w14:paraId="6426C62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8EF6C9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jsonResponse</w:t>
            </w:r>
          </w:p>
          <w:p w14:paraId="3D2BED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返回结果会自动解析成json字符串</w:t>
            </w:r>
          </w:p>
          <w:p w14:paraId="0786930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43E07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fileResponse</w:t>
            </w:r>
          </w:p>
          <w:p w14:paraId="757417F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返回下载流对象</w:t>
            </w:r>
          </w:p>
          <w:p w14:paraId="6B0B496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29EF1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PlainTextResponse</w:t>
            </w:r>
          </w:p>
          <w:p w14:paraId="577BD7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返回一个普通字符串</w:t>
            </w:r>
          </w:p>
          <w:p w14:paraId="364B52B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ED9DA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RedirectResponse</w:t>
            </w:r>
          </w:p>
          <w:p w14:paraId="1AF3DE5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重定向</w:t>
            </w:r>
          </w:p>
          <w:p w14:paraId="0F1474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页面浏览器接受服务器指令，跳入一个新地址</w:t>
            </w:r>
          </w:p>
          <w:p w14:paraId="13465ED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DCED4C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流式输出</w:t>
            </w:r>
          </w:p>
          <w:p w14:paraId="7A9C83B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D6D5826">
      <w:pPr>
        <w:rPr>
          <w:rFonts w:hint="default"/>
          <w:lang w:val="en-US" w:eastAsia="zh-CN"/>
        </w:rPr>
      </w:pPr>
    </w:p>
    <w:p w14:paraId="3507A90B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4945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2" w:type="dxa"/>
          </w:tcPr>
          <w:p w14:paraId="196E57D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DFD20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1 404</w:t>
            </w:r>
          </w:p>
          <w:p w14:paraId="248D68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有服务但是地址不对</w:t>
            </w:r>
          </w:p>
          <w:p w14:paraId="592324A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2D00E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2 200</w:t>
            </w:r>
          </w:p>
          <w:p w14:paraId="792D166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请求成功</w:t>
            </w:r>
          </w:p>
          <w:p w14:paraId="7EDC7032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14E7B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3 500</w:t>
            </w:r>
          </w:p>
          <w:p w14:paraId="6B6C50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服务器出现了内部错误</w:t>
            </w:r>
          </w:p>
          <w:p w14:paraId="7474C5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C12169E">
      <w:pPr>
        <w:rPr>
          <w:rFonts w:hint="default"/>
          <w:lang w:val="en-US" w:eastAsia="zh-CN"/>
        </w:rPr>
      </w:pPr>
    </w:p>
    <w:p w14:paraId="7D191E70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1D55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3D96EF8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03F4EA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E41883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FCEF03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FD6F76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4955B0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314191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E75B96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5A1D1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>
                      <wp:simplePos x="0" y="0"/>
                      <wp:positionH relativeFrom="column">
                        <wp:posOffset>3913505</wp:posOffset>
                      </wp:positionH>
                      <wp:positionV relativeFrom="paragraph">
                        <wp:posOffset>196215</wp:posOffset>
                      </wp:positionV>
                      <wp:extent cx="1166495" cy="901700"/>
                      <wp:effectExtent l="13335" t="9525" r="20320" b="22225"/>
                      <wp:wrapNone/>
                      <wp:docPr id="133" name="云形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901700"/>
                              </a:xfrm>
                              <a:prstGeom prst="clou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F4BDBE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8001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08.15pt;margin-top:15.45pt;height:71pt;width:91.85pt;z-index:251762688;v-text-anchor:middle;mso-width-relative:page;mso-height-relative:page;" fillcolor="#4F81BD [3204]" filled="t" stroked="t" coordsize="43200,43200" o:gfxdata="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iYE5V2AAAAAoBAAAPAAAAAAAA&#10;AAEAIAAAACIAAABkcnMvZG93bnJldi54bWxQSwECFAAUAAAACACHTuJA6n9wpIQCAAAPBQAADgAA&#10;AAAAAAABACAAAAAnAQAAZHJzL2Uyb0RvYy54bWxQSwUGAAAAAAYABgBZAQAAHQYAAAAA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      <v:path textboxrect="0,0,43200,43200" o:connectlocs="1165522,450850;583247,900739;3618,450850;583247,51555" o:connectangles="0,82,164,247"/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1BF4BDBE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8001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4D32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>
                      <wp:simplePos x="0" y="0"/>
                      <wp:positionH relativeFrom="column">
                        <wp:posOffset>1504315</wp:posOffset>
                      </wp:positionH>
                      <wp:positionV relativeFrom="paragraph">
                        <wp:posOffset>89535</wp:posOffset>
                      </wp:positionV>
                      <wp:extent cx="1166495" cy="901700"/>
                      <wp:effectExtent l="13335" t="9525" r="20320" b="22225"/>
                      <wp:wrapNone/>
                      <wp:docPr id="130" name="云形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059305" y="1384935"/>
                                <a:ext cx="1166495" cy="901700"/>
                              </a:xfrm>
                              <a:prstGeom prst="clou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DA49DB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8000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18.45pt;margin-top:7.05pt;height:71pt;width:91.85pt;z-index:251759616;v-text-anchor:middle;mso-width-relative:page;mso-height-relative:page;" fillcolor="#4F81BD [3204]" filled="t" stroked="t" coordsize="43200,43200" o:gfxdata="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sl+RedgAAAAK&#10;AQAADwAAAAAAAAABACAAAAAiAAAAZHJzL2Rvd25yZXYueG1sUEsBAhQAFAAAAAgAh07iQEC4/3mO&#10;AgAAGwUAAA4AAAAAAAAAAQAgAAAAJwEAAGRycy9lMm9Eb2MueG1sUEsFBgAAAAAGAAYAWQEAACcG&#10;AAAAAA==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      <v:path textboxrect="0,0,43200,43200" o:connectlocs="1165522,450850;583247,900739;3618,450850;583247,51555" o:connectangles="0,82,164,247"/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53DA49DB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8000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C59B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>
                      <wp:simplePos x="0" y="0"/>
                      <wp:positionH relativeFrom="column">
                        <wp:posOffset>2481580</wp:posOffset>
                      </wp:positionH>
                      <wp:positionV relativeFrom="paragraph">
                        <wp:posOffset>163195</wp:posOffset>
                      </wp:positionV>
                      <wp:extent cx="1435735" cy="1793875"/>
                      <wp:effectExtent l="10160" t="0" r="1905" b="15875"/>
                      <wp:wrapNone/>
                      <wp:docPr id="135" name="直接箭头连接符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34" idx="0"/>
                              <a:endCxn id="133" idx="2"/>
                            </wps:cNvCnPr>
                            <wps:spPr>
                              <a:xfrm flipV="1">
                                <a:off x="2751455" y="1567815"/>
                                <a:ext cx="1435735" cy="1793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95.4pt;margin-top:12.85pt;height:141.25pt;width:113.05pt;z-index:251764736;mso-width-relative:page;mso-height-relative:page;" filled="f" stroked="t" coordsize="21600,21600" o:gfxdata="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t95oBNsAAAAKAQAADwAAAAAAAAABACAAAAAiAAAAZHJzL2Rvd25yZXYueG1s&#10;UEsBAhQAFAAAAAgAh07iQICOMEsuAgAALAQAAA4AAAAAAAAAAQAgAAAAKgEAAGRycy9lMm9Eb2Mu&#10;eG1sUEsFBgAAAAAGAAYAWQEAAMoF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299DA84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EADBA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>
                      <wp:simplePos x="0" y="0"/>
                      <wp:positionH relativeFrom="column">
                        <wp:posOffset>3006090</wp:posOffset>
                      </wp:positionH>
                      <wp:positionV relativeFrom="paragraph">
                        <wp:posOffset>128905</wp:posOffset>
                      </wp:positionV>
                      <wp:extent cx="1490980" cy="1535430"/>
                      <wp:effectExtent l="0" t="8890" r="13970" b="17780"/>
                      <wp:wrapNone/>
                      <wp:docPr id="136" name="直接箭头连接符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33" idx="1"/>
                              <a:endCxn id="134" idx="3"/>
                            </wps:cNvCnPr>
                            <wps:spPr>
                              <a:xfrm flipH="1">
                                <a:off x="3275965" y="2017395"/>
                                <a:ext cx="1490980" cy="1535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236.7pt;margin-top:10.15pt;height:120.9pt;width:117.4pt;z-index:251765760;mso-width-relative:page;mso-height-relative:page;" filled="f" stroked="t" coordsize="21600,21600" o:gfxdata="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dhDE12wAAAAoBAAAPAAAAAAAAAAEAIAAAACIAAABkcnMvZG93bnJldi54&#10;bWxQSwECFAAUAAAACACHTuJAwpYnAjACAAAsBAAADgAAAAAAAAABACAAAAAqAQAAZHJzL2Uyb0Rv&#10;Yy54bWxQSwUGAAAAAAYABgBZAQAAzA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6E267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>
                      <wp:simplePos x="0" y="0"/>
                      <wp:positionH relativeFrom="column">
                        <wp:posOffset>1305560</wp:posOffset>
                      </wp:positionH>
                      <wp:positionV relativeFrom="paragraph">
                        <wp:posOffset>22225</wp:posOffset>
                      </wp:positionV>
                      <wp:extent cx="782320" cy="979805"/>
                      <wp:effectExtent l="0" t="7620" r="17780" b="3175"/>
                      <wp:wrapNone/>
                      <wp:docPr id="131" name="直接箭头连接符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30" idx="1"/>
                            </wps:cNvCnPr>
                            <wps:spPr>
                              <a:xfrm flipH="1">
                                <a:off x="1575435" y="2152650"/>
                                <a:ext cx="782320" cy="9798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02.8pt;margin-top:1.75pt;height:77.15pt;width:61.6pt;z-index:251760640;mso-width-relative:page;mso-height-relative:page;" filled="f" stroked="t" coordsize="21600,21600" o:gfxdata="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XV2292gAAAAkBAAAPAAAAAAAAAAEAIAAAACIAAABkcnMvZG93bnJldi54bWxQSwECFAAUAAAA&#10;CACHTuJADbwwLyUCAAAOBAAADgAAAAAAAAABACAAAAApAQAAZHJzL2Uyb0RvYy54bWxQSwUGAAAA&#10;AAYABgBZAQAAwA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6C1457B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9BDC4E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076F8F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52A1D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31750</wp:posOffset>
                      </wp:positionV>
                      <wp:extent cx="1991995" cy="861060"/>
                      <wp:effectExtent l="12700" t="12700" r="14605" b="21590"/>
                      <wp:wrapNone/>
                      <wp:docPr id="132" name="矩形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765175" y="3236595"/>
                                <a:ext cx="1991995" cy="8610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4D6D9F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Front.html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0.95pt;margin-top:2.5pt;height:67.8pt;width:156.85pt;z-index:251761664;v-text-anchor:middle;mso-width-relative:page;mso-height-relative:page;" fillcolor="#4F81BD [3204]" filled="t" stroked="t" coordsize="21600,21600" o:gfxdata="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Ym4BldgA&#10;AAAIAQAADwAAAAAAAAABACAAAAAiAAAAZHJzL2Rvd25yZXYueG1sUEsBAhQAFAAAAAgAh07iQMIx&#10;31WRAgAAGQUAAA4AAAAAAAAAAQAgAAAAJwEAAGRycy9lMm9Eb2MueG1sUEsFBgAAAAAGAAYAWQEA&#10;ACoGAAAAAA=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3D4D6D9F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Front.html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66EE4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>
                      <wp:simplePos x="0" y="0"/>
                      <wp:positionH relativeFrom="column">
                        <wp:posOffset>1957070</wp:posOffset>
                      </wp:positionH>
                      <wp:positionV relativeFrom="paragraph">
                        <wp:posOffset>21590</wp:posOffset>
                      </wp:positionV>
                      <wp:extent cx="1049020" cy="381635"/>
                      <wp:effectExtent l="12700" t="12700" r="24130" b="24765"/>
                      <wp:wrapNone/>
                      <wp:docPr id="134" name="圆角矩形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24100" y="3371850"/>
                                <a:ext cx="1049020" cy="38163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561F7B">
                                  <w:pPr>
                                    <w:jc w:val="center"/>
                                    <w:rPr>
                                      <w:rFonts w:hint="default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XHR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154.1pt;margin-top:1.7pt;height:30.05pt;width:82.6pt;z-index:251763712;v-text-anchor:middle;mso-width-relative:page;mso-height-relative:page;" fillcolor="#A3C4FF [3216]" filled="t" stroked="t" coordsize="21600,21600" arcsize="0.166666666666667" o:gfxdata="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EsM&#10;j1XXAAAACAEAAA8AAAAAAAAAAQAgAAAAIgAAAGRycy9kb3ducmV2LnhtbFBLAQIUABQAAAAIAIdO&#10;4kAGVyw8CAMAAGkGAAAOAAAAAAAAAAEAIAAAACYBAABkcnMvZTJvRG9jLnhtbFBLBQYAAAAABgAG&#10;AFkBAACgBgAAAAA=&#10;">
                      <v:fill type="gradient" on="t" color2="#E5EEFF [3216]" colors="0f #A3C4FF;22938f #BFD5FF;65536f #E5EEFF" angle="180" focus="100%" focussize="0,0" rotate="t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0D561F7B">
                            <w:pPr>
                              <w:jc w:val="center"/>
                              <w:rPr>
                                <w:rFonts w:hint="default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XHR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34EE3E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5A6DAB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416058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378E5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概念</w:t>
            </w:r>
          </w:p>
          <w:p w14:paraId="6472E7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被访问的服务器为了自身安全，禁止来自非同源的js的请求，叫做跨域禁止</w:t>
            </w:r>
          </w:p>
          <w:p w14:paraId="57B7604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4475C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什么情况下属于非同源</w:t>
            </w:r>
          </w:p>
          <w:p w14:paraId="1DA2EB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协议不同(https和http)</w:t>
            </w:r>
          </w:p>
          <w:p w14:paraId="3D507E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一级或二级域名不同</w:t>
            </w:r>
          </w:p>
          <w:p w14:paraId="28F06F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端口号不同</w:t>
            </w:r>
          </w:p>
          <w:p w14:paraId="0E8E1B4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72206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如何跨域访问服务器</w:t>
            </w:r>
          </w:p>
          <w:p w14:paraId="6807FD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配置相同的路由网关</w:t>
            </w:r>
          </w:p>
          <w:p w14:paraId="27CD40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被访问服务器加入cors准许跨域协议</w:t>
            </w:r>
          </w:p>
          <w:p w14:paraId="5F93062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A67D4D8">
      <w:pPr>
        <w:rPr>
          <w:rFonts w:hint="default"/>
          <w:lang w:val="en-US" w:eastAsia="zh-CN"/>
        </w:rPr>
      </w:pPr>
    </w:p>
    <w:p w14:paraId="5D929435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2"/>
      </w:tblGrid>
      <w:tr w14:paraId="41F9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2" w:type="dxa"/>
          </w:tcPr>
          <w:p w14:paraId="298F533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C7526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Python的同步函数和异步函数</w:t>
            </w:r>
          </w:p>
          <w:p w14:paraId="073321D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13EEE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Def a():</w:t>
            </w:r>
          </w:p>
          <w:p w14:paraId="07BE1CE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Pass</w:t>
            </w:r>
          </w:p>
          <w:p w14:paraId="6FAC26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同步函数直接调用，返回结果是：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return</w:t>
            </w:r>
            <w:r>
              <w:rPr>
                <w:rFonts w:hint="eastAsia"/>
                <w:vertAlign w:val="baseline"/>
                <w:lang w:val="en-US" w:eastAsia="zh-CN"/>
              </w:rPr>
              <w:t>的执行结果</w:t>
            </w:r>
          </w:p>
          <w:p w14:paraId="67D32F8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5F2FA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Async def a():</w:t>
            </w:r>
          </w:p>
          <w:p w14:paraId="6249601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pass</w:t>
            </w:r>
          </w:p>
          <w:p w14:paraId="57D35A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异步函数直接调用，返回结果是：可执行的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coroutine</w:t>
            </w:r>
            <w:r>
              <w:rPr>
                <w:rFonts w:hint="eastAsia"/>
                <w:vertAlign w:val="baseline"/>
                <w:lang w:val="en-US" w:eastAsia="zh-CN"/>
              </w:rPr>
              <w:t>协程对象</w:t>
            </w:r>
          </w:p>
          <w:p w14:paraId="114C045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09BB4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python的app的同步接口和异步接口</w:t>
            </w:r>
          </w:p>
          <w:p w14:paraId="44A4414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5754C9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@app.get(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/xxx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  <w:p w14:paraId="16AA7A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Def a():</w:t>
            </w:r>
          </w:p>
          <w:p w14:paraId="005978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pass</w:t>
            </w:r>
          </w:p>
          <w:p w14:paraId="18BBA0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同步接口(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多线程接口</w:t>
            </w:r>
            <w:r>
              <w:rPr>
                <w:rFonts w:hint="eastAsia"/>
                <w:vertAlign w:val="baseline"/>
                <w:lang w:val="en-US" w:eastAsia="zh-CN"/>
              </w:rPr>
              <w:t>)：多条线程来执行，适合cpu密集型操作</w:t>
            </w:r>
          </w:p>
          <w:p w14:paraId="67A1372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B25C8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@app.get(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/xxx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  <w:p w14:paraId="39FE6CF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Async Def a():</w:t>
            </w:r>
          </w:p>
          <w:p w14:paraId="17DF84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Pass</w:t>
            </w:r>
          </w:p>
          <w:p w14:paraId="74C735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异步接口是(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单线程接口</w:t>
            </w:r>
            <w:r>
              <w:rPr>
                <w:rFonts w:hint="eastAsia"/>
                <w:vertAlign w:val="baseline"/>
                <w:lang w:val="en-US" w:eastAsia="zh-CN"/>
              </w:rPr>
              <w:t>)：一条线程+异步执行，适合io密集型操作</w:t>
            </w:r>
          </w:p>
          <w:p w14:paraId="2508906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A0DF5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BB221EF">
      <w:pPr>
        <w:rPr>
          <w:rFonts w:hint="default"/>
          <w:lang w:val="en-US" w:eastAsia="zh-CN"/>
        </w:rPr>
      </w:pPr>
    </w:p>
    <w:p w14:paraId="630FFE49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272"/>
      </w:tblGrid>
      <w:tr w14:paraId="1D676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2" w:type="dxa"/>
          </w:tcPr>
          <w:p w14:paraId="268709F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871EA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在fastapi发布服务接口跨域，什么是跨域，如何解决跨域问题？</w:t>
            </w:r>
          </w:p>
          <w:p w14:paraId="7525CA1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C91A4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概念</w:t>
            </w:r>
          </w:p>
          <w:p w14:paraId="55B336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跨域范围：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协议不同，域名，端口不同</w:t>
            </w:r>
            <w:r>
              <w:rPr>
                <w:rFonts w:hint="eastAsia"/>
                <w:vertAlign w:val="baseline"/>
                <w:lang w:val="en-US" w:eastAsia="zh-CN"/>
              </w:rPr>
              <w:t>，我们认为属于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不同</w:t>
            </w:r>
            <w:r>
              <w:rPr>
                <w:rFonts w:hint="eastAsia"/>
                <w:vertAlign w:val="baseline"/>
                <w:lang w:val="en-US" w:eastAsia="zh-CN"/>
              </w:rPr>
              <w:t>的网域</w:t>
            </w:r>
          </w:p>
          <w:p w14:paraId="1E078A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跨域请求禁止协议：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被访问网络</w:t>
            </w:r>
            <w:r>
              <w:rPr>
                <w:rFonts w:hint="eastAsia"/>
                <w:vertAlign w:val="baseline"/>
                <w:lang w:val="en-US" w:eastAsia="zh-CN"/>
              </w:rPr>
              <w:t>禁止来自不同网域页面的js请求</w:t>
            </w:r>
          </w:p>
          <w:p w14:paraId="59A60E6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78C12F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如何解决</w:t>
            </w:r>
          </w:p>
          <w:p w14:paraId="769219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写入cors准许跨域中间件</w:t>
            </w:r>
          </w:p>
          <w:p w14:paraId="686490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两个跨域网络使用同一个路由网关</w:t>
            </w:r>
          </w:p>
          <w:p w14:paraId="5217830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EE672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同步函数，异步和协程函数区别，同步异步函数和同步异步(fastapi)web接口区别？</w:t>
            </w:r>
          </w:p>
          <w:p w14:paraId="622DC4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函数</w:t>
            </w:r>
          </w:p>
          <w:p w14:paraId="004732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同步函数 普通函数</w:t>
            </w:r>
          </w:p>
          <w:p w14:paraId="378A41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异步函数 async 异步处理 多任务同时执行</w:t>
            </w:r>
          </w:p>
          <w:p w14:paraId="1F049C5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async异步函数就是协程函数</w:t>
            </w:r>
          </w:p>
          <w:p w14:paraId="3FFDC3C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8DED92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80C139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</w:t>
            </w:r>
          </w:p>
          <w:p w14:paraId="511AA4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由Async 函数发布的web接口，异步接口，单线程执行</w:t>
            </w:r>
          </w:p>
          <w:p w14:paraId="65CB3A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由普通函数发布的web接口，同步接口，多线程执行</w:t>
            </w:r>
          </w:p>
          <w:p w14:paraId="07DD51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C62B8FE">
      <w:pPr>
        <w:rPr>
          <w:rFonts w:hint="default"/>
          <w:lang w:val="en-US" w:eastAsia="zh-CN"/>
        </w:rPr>
      </w:pPr>
    </w:p>
    <w:p w14:paraId="2DA2E0FB">
      <w:pPr>
        <w:rPr>
          <w:rFonts w:hint="default"/>
          <w:lang w:val="en-US" w:eastAsia="zh-CN"/>
        </w:rPr>
      </w:pPr>
    </w:p>
    <w:p w14:paraId="48D4FF3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sse和ai服务器</w:t>
      </w:r>
    </w:p>
    <w:p w14:paraId="3042212C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272"/>
      </w:tblGrid>
      <w:tr w14:paraId="735C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2" w:type="dxa"/>
          </w:tcPr>
          <w:p w14:paraId="33EFF6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Ai聊天工具请求原理</w:t>
            </w:r>
          </w:p>
          <w:p w14:paraId="39F350D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F8F6D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发送问题(页面)</w:t>
            </w:r>
          </w:p>
          <w:p w14:paraId="01AC41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Query过程</w:t>
            </w:r>
          </w:p>
          <w:p w14:paraId="73CEDB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向服务器发送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query</w:t>
            </w:r>
            <w:r>
              <w:rPr>
                <w:rFonts w:hint="eastAsia"/>
                <w:vertAlign w:val="baseline"/>
                <w:lang w:val="en-US" w:eastAsia="zh-CN"/>
              </w:rPr>
              <w:t>，服务器调用工作流生成答案</w:t>
            </w:r>
          </w:p>
          <w:p w14:paraId="21E7AF4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1F852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存入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字典</w:t>
            </w:r>
            <w:r>
              <w:rPr>
                <w:rFonts w:hint="eastAsia"/>
                <w:vertAlign w:val="baseline"/>
                <w:lang w:val="en-US" w:eastAsia="zh-CN"/>
              </w:rPr>
              <w:t>(服务器)</w:t>
            </w:r>
          </w:p>
          <w:p w14:paraId="6C88AA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将工作流生成的答案逐条写入队列，每一个session_id对应一个队列</w:t>
            </w:r>
          </w:p>
          <w:p w14:paraId="14F5BA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用字典容器封装多个队列</w:t>
            </w:r>
          </w:p>
          <w:p w14:paraId="79C11F6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978602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接收答案(页面)</w:t>
            </w:r>
          </w:p>
          <w:p w14:paraId="3910A1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建立sse链接获得响应结果(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steam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  <w:p w14:paraId="55EDAA7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896B12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3A535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>
                      <wp:simplePos x="0" y="0"/>
                      <wp:positionH relativeFrom="column">
                        <wp:posOffset>2546350</wp:posOffset>
                      </wp:positionH>
                      <wp:positionV relativeFrom="paragraph">
                        <wp:posOffset>30480</wp:posOffset>
                      </wp:positionV>
                      <wp:extent cx="1653540" cy="1157605"/>
                      <wp:effectExtent l="13970" t="8890" r="27940" b="33655"/>
                      <wp:wrapNone/>
                      <wp:docPr id="140" name="云形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901950" y="6823075"/>
                                <a:ext cx="1653540" cy="1157605"/>
                              </a:xfrm>
                              <a:prstGeom prst="clou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6D763D"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服务器</w:t>
                                  </w:r>
                                </w:p>
                                <w:p w14:paraId="7CB986F0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Work-flow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200.5pt;margin-top:2.4pt;height:91.15pt;width:130.2pt;z-index:251769856;v-text-anchor:middle;mso-width-relative:page;mso-height-relative:page;" fillcolor="#4F81BD [3204]" filled="t" stroked="t" coordsize="43200,43200" o:gfxdata="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1sEMVtcAAAAJ&#10;AQAADwAAAAAAAAABACAAAAAiAAAAZHJzL2Rvd25yZXYueG1sUEsBAhQAFAAAAAgAh07iQDUJX3aP&#10;AgAAHAUAAA4AAAAAAAAAAQAgAAAAJgEAAGRycy9lMm9Eb2MueG1sUEsFBgAAAAAGAAYAWQEAACcG&#10;AAAAAA==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      <v:path textboxrect="0,0,43200,43200" o:connectlocs="1652162,578802;826770,1156372;5129,578802;826770,66187" o:connectangles="0,82,164,247"/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556D763D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服务器</w:t>
                            </w:r>
                          </w:p>
                          <w:p w14:paraId="7CB986F0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Work-flow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04AD1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>
                      <wp:simplePos x="0" y="0"/>
                      <wp:positionH relativeFrom="column">
                        <wp:posOffset>4149090</wp:posOffset>
                      </wp:positionH>
                      <wp:positionV relativeFrom="paragraph">
                        <wp:posOffset>130810</wp:posOffset>
                      </wp:positionV>
                      <wp:extent cx="450215" cy="651510"/>
                      <wp:effectExtent l="10160" t="6985" r="15875" b="8255"/>
                      <wp:wrapNone/>
                      <wp:docPr id="141" name="直接箭头连接符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76115" y="7108190"/>
                                <a:ext cx="450215" cy="6515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326.7pt;margin-top:10.3pt;height:51.3pt;width:35.45pt;z-index:251770880;mso-width-relative:page;mso-height-relative:page;" filled="f" stroked="t" coordsize="21600,21600" o:gfxdata="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MNcz72wAAAAoBAAAPAAAAAAAA&#10;AAEAIAAAACIAAABkcnMvZG93bnJldi54bWxQSwECFAAUAAAACACHTuJANeN5BQ8CAADcAwAADgAA&#10;AAAAAAABACAAAAAqAQAAZHJzL2Uyb0RvYy54bWxQSwUGAAAAAAYABgBZAQAAqw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FD281D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DEFBD4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9B23AD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>
                      <wp:simplePos x="0" y="0"/>
                      <wp:positionH relativeFrom="column">
                        <wp:posOffset>4411980</wp:posOffset>
                      </wp:positionH>
                      <wp:positionV relativeFrom="paragraph">
                        <wp:posOffset>67945</wp:posOffset>
                      </wp:positionV>
                      <wp:extent cx="941070" cy="535940"/>
                      <wp:effectExtent l="12700" t="12700" r="17780" b="22860"/>
                      <wp:wrapNone/>
                      <wp:docPr id="142" name="立方体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04080" y="7775575"/>
                                <a:ext cx="941070" cy="53594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A4473C">
                                  <w:pPr>
                                    <w:jc w:val="center"/>
                                    <w:rPr>
                                      <w:rFonts w:hint="eastAsia" w:eastAsia="华文细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Answer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6" type="#_x0000_t16" style="position:absolute;left:0pt;margin-left:347.4pt;margin-top:5.35pt;height:42.2pt;width:74.1pt;z-index:251771904;v-text-anchor:middle;mso-width-relative:page;mso-height-relative:page;" fillcolor="#4F81BD [3204]" filled="t" stroked="t" coordsize="21600,21600" o:gfxdata="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1mSGetoAAAAJAQAADwAAAAAAAAABACAAAAAiAAAAZHJzL2Rvd25yZXYueG1sUEsBAhQAFAAA&#10;AAgAh07iQByzUKyYAgAAHAUAAA4AAAAAAAAAAQAgAAAAKQEAAGRycy9lMm9Eb2MueG1sUEsFBgAA&#10;AAAGAAYAWQEAADMGAAAAAA==&#10;" adj="5400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5DA4473C">
                            <w:pPr>
                              <w:jc w:val="center"/>
                              <w:rPr>
                                <w:rFonts w:hint="eastAsia" w:eastAsia="华文细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Answer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>
                      <wp:simplePos x="0" y="0"/>
                      <wp:positionH relativeFrom="column">
                        <wp:posOffset>1804035</wp:posOffset>
                      </wp:positionH>
                      <wp:positionV relativeFrom="paragraph">
                        <wp:posOffset>-358140</wp:posOffset>
                      </wp:positionV>
                      <wp:extent cx="747395" cy="829310"/>
                      <wp:effectExtent l="9525" t="0" r="5080" b="8890"/>
                      <wp:wrapNone/>
                      <wp:docPr id="139" name="直接箭头连接符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140" idx="2"/>
                            </wps:cNvCnPr>
                            <wps:spPr>
                              <a:xfrm flipV="1">
                                <a:off x="0" y="0"/>
                                <a:ext cx="747395" cy="829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42.05pt;margin-top:-28.2pt;height:65.3pt;width:58.85pt;z-index:251768832;mso-width-relative:page;mso-height-relative:page;" filled="f" stroked="t" coordsize="21600,21600" o:gfxdata="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gpoYzb&#10;AAAACgEAAA8AAAAAAAAAAQAgAAAAIgAAAGRycy9kb3ducmV2LnhtbFBLAQIUABQAAAAIAIdO4kCD&#10;Y8A7HQIAAAMEAAAOAAAAAAAAAAEAIAAAACoBAABkcnMvZTJvRG9jLnhtbFBLBQYAAAAABgAGAFkB&#10;AAC5BQAAAAA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170815</wp:posOffset>
                      </wp:positionV>
                      <wp:extent cx="775335" cy="729615"/>
                      <wp:effectExtent l="12700" t="12700" r="31115" b="19685"/>
                      <wp:wrapNone/>
                      <wp:docPr id="137" name="笑脸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65985" y="7245350"/>
                                <a:ext cx="775335" cy="729615"/>
                              </a:xfrm>
                              <a:prstGeom prst="smileyFac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96" type="#_x0000_t96" style="position:absolute;left:0pt;margin-left:91.85pt;margin-top:13.45pt;height:57.45pt;width:61.05pt;z-index:251766784;v-text-anchor:middle;mso-width-relative:page;mso-height-relative:page;" fillcolor="#4F81BD [3204]" filled="t" stroked="t" coordsize="21600,21600" o:gfxdata="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jjqaKNQAAAAKAQAADwAA&#10;AAAAAAABACAAAAAiAAAAZHJzL2Rvd25yZXYueG1sUEsBAhQAFAAAAAgAh07iQKOQ2R2MAgAAFAUA&#10;AA4AAAAAAAAAAQAgAAAAIwEAAGRycy9lMm9Eb2MueG1sUEsFBgAAAAAGAAYAWQEAACEGAAAAAA==&#10;" adj="1752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11274B2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>
                      <wp:simplePos x="0" y="0"/>
                      <wp:positionH relativeFrom="column">
                        <wp:posOffset>2687955</wp:posOffset>
                      </wp:positionH>
                      <wp:positionV relativeFrom="paragraph">
                        <wp:posOffset>71120</wp:posOffset>
                      </wp:positionV>
                      <wp:extent cx="1145540" cy="461645"/>
                      <wp:effectExtent l="12700" t="12700" r="22860" b="20955"/>
                      <wp:wrapNone/>
                      <wp:docPr id="144" name="圆角矩形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141345" y="8077835"/>
                                <a:ext cx="1145540" cy="46164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1C297C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Sse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211.65pt;margin-top:5.6pt;height:36.35pt;width:90.2pt;z-index:251773952;v-text-anchor:middle;mso-width-relative:page;mso-height-relative:page;" fillcolor="#4F81BD [3204]" filled="t" stroked="t" coordsize="21600,21600" arcsize="0.166666666666667" o:gfxdata="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Gui/GtgAAAAJAQAADwAAAAAAAAABACAAAAAiAAAAZHJzL2Rvd25yZXYueG1sUEsB&#10;AhQAFAAAAAgAh07iQK6YTJOgAgAAJQUAAA4AAAAAAAAAAQAgAAAAJwEAAGRycy9lMm9Eb2MueG1s&#10;UEsFBgAAAAAGAAYAWQEAADkGAAAAAA=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4B1C297C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Sse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>
                      <wp:simplePos x="0" y="0"/>
                      <wp:positionH relativeFrom="column">
                        <wp:posOffset>1941830</wp:posOffset>
                      </wp:positionH>
                      <wp:positionV relativeFrom="paragraph">
                        <wp:posOffset>195580</wp:posOffset>
                      </wp:positionV>
                      <wp:extent cx="2481580" cy="98425"/>
                      <wp:effectExtent l="635" t="53340" r="13335" b="19685"/>
                      <wp:wrapNone/>
                      <wp:docPr id="143" name="直接箭头连接符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37" idx="6"/>
                            </wps:cNvCnPr>
                            <wps:spPr>
                              <a:xfrm flipV="1">
                                <a:off x="2211705" y="8145145"/>
                                <a:ext cx="2481580" cy="984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52.9pt;margin-top:15.4pt;height:7.75pt;width:195.4pt;z-index:251772928;mso-width-relative:page;mso-height-relative:page;" filled="f" stroked="t" coordsize="21600,21600" o:gfxdata="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4PIJ/aAAAACQEAAA8AAAAAAAAAAQAgAAAAIgAAAGRycy9kb3ducmV2LnhtbFBLAQIUABQA&#10;AAAIAIdO4kADZ27xJwIAAA4EAAAOAAAAAAAAAAEAIAAAACkBAABkcnMvZTJvRG9jLnhtbFBLBQYA&#10;AAAABgAGAFkBAADCBQAAAAA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11E0F7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177165</wp:posOffset>
                      </wp:positionV>
                      <wp:extent cx="695960" cy="205105"/>
                      <wp:effectExtent l="3810" t="26670" r="5080" b="15875"/>
                      <wp:wrapNone/>
                      <wp:docPr id="138" name="直接箭头连接符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007745" y="8408670"/>
                                <a:ext cx="695960" cy="2051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38.35pt;margin-top:13.95pt;height:16.15pt;width:54.8pt;z-index:251767808;mso-width-relative:page;mso-height-relative:page;" filled="f" stroked="t" coordsize="21600,21600" o:gfxdata="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Dxz3naAAAACAEAAA8A&#10;AAAAAAAAAQAgAAAAIgAAAGRycy9kb3ducmV2LnhtbFBLAQIUABQAAAAIAIdO4kAOMqzPFQIAAOYD&#10;AAAOAAAAAAAAAAEAIAAAACkBAABkcnMvZTJvRG9jLnhtbFBLBQYAAAAABgAGAFkBAACwBQAAAAA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1D78E32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40ED50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7E41F0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428C0C6">
      <w:pPr>
        <w:rPr>
          <w:rFonts w:hint="default"/>
          <w:lang w:val="en-US" w:eastAsia="zh-CN"/>
        </w:rPr>
      </w:pPr>
    </w:p>
    <w:p w14:paraId="7FE3717A">
      <w:pPr>
        <w:rPr>
          <w:rFonts w:hint="default"/>
          <w:lang w:val="en-US" w:eastAsia="zh-CN"/>
        </w:rPr>
      </w:pPr>
    </w:p>
    <w:p w14:paraId="5E9B0A22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272"/>
      </w:tblGrid>
      <w:tr w14:paraId="0296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2" w:type="dxa"/>
          </w:tcPr>
          <w:p w14:paraId="09E979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chat系统实现</w:t>
            </w:r>
          </w:p>
          <w:p w14:paraId="098CEC8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B4C84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流模式</w:t>
            </w:r>
          </w:p>
          <w:p w14:paraId="39171F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如果是流式输出</w:t>
            </w:r>
          </w:p>
          <w:p w14:paraId="34C203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后台服务：backgroudtasks + sse</w:t>
            </w:r>
          </w:p>
          <w:p w14:paraId="1DEFB6B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0C73A0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非流式</w:t>
            </w:r>
          </w:p>
          <w:p w14:paraId="259F7D3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如果是非流式输出</w:t>
            </w:r>
          </w:p>
          <w:p w14:paraId="1E1B38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后台服务：直接结果 + 临时task存储</w:t>
            </w:r>
            <w:bookmarkStart w:id="0" w:name="_GoBack"/>
            <w:bookmarkEnd w:id="0"/>
          </w:p>
          <w:p w14:paraId="16EC5B5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14FA94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2CF098A">
      <w:pPr>
        <w:rPr>
          <w:rFonts w:hint="default"/>
          <w:lang w:val="en-US" w:eastAsia="zh-CN"/>
        </w:rPr>
      </w:pPr>
    </w:p>
    <w:sectPr>
      <w:pgSz w:w="11906" w:h="16838"/>
      <w:pgMar w:top="1440" w:right="425" w:bottom="1440" w:left="425" w:header="851" w:footer="992" w:gutter="0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C6ADC"/>
    <w:rsid w:val="0025111A"/>
    <w:rsid w:val="002C2640"/>
    <w:rsid w:val="003B42E1"/>
    <w:rsid w:val="00736991"/>
    <w:rsid w:val="007373D3"/>
    <w:rsid w:val="007B32A1"/>
    <w:rsid w:val="00906818"/>
    <w:rsid w:val="00990BD0"/>
    <w:rsid w:val="009E4FCA"/>
    <w:rsid w:val="00DF5788"/>
    <w:rsid w:val="00F4161D"/>
    <w:rsid w:val="015448BC"/>
    <w:rsid w:val="01B477B1"/>
    <w:rsid w:val="029036CE"/>
    <w:rsid w:val="03455FC5"/>
    <w:rsid w:val="03E13988"/>
    <w:rsid w:val="047D18D2"/>
    <w:rsid w:val="04DE39B0"/>
    <w:rsid w:val="05447F2A"/>
    <w:rsid w:val="054A56C5"/>
    <w:rsid w:val="054E0032"/>
    <w:rsid w:val="0599432F"/>
    <w:rsid w:val="06062051"/>
    <w:rsid w:val="063F6FCF"/>
    <w:rsid w:val="070D0B30"/>
    <w:rsid w:val="07A07BF6"/>
    <w:rsid w:val="080D5833"/>
    <w:rsid w:val="085F1A91"/>
    <w:rsid w:val="088C2996"/>
    <w:rsid w:val="090B5543"/>
    <w:rsid w:val="09914976"/>
    <w:rsid w:val="09AF2373"/>
    <w:rsid w:val="09C851E3"/>
    <w:rsid w:val="0A314B36"/>
    <w:rsid w:val="0AC05EBA"/>
    <w:rsid w:val="0B0C46D2"/>
    <w:rsid w:val="0B447801"/>
    <w:rsid w:val="0BEA470E"/>
    <w:rsid w:val="0C91396A"/>
    <w:rsid w:val="0D58687D"/>
    <w:rsid w:val="0ECC5158"/>
    <w:rsid w:val="104574E8"/>
    <w:rsid w:val="104E3AFC"/>
    <w:rsid w:val="111B5DE5"/>
    <w:rsid w:val="115630D4"/>
    <w:rsid w:val="11687C46"/>
    <w:rsid w:val="12C10FFD"/>
    <w:rsid w:val="13171F8C"/>
    <w:rsid w:val="1350238C"/>
    <w:rsid w:val="135D4DC8"/>
    <w:rsid w:val="145C30F7"/>
    <w:rsid w:val="14EE6CA4"/>
    <w:rsid w:val="14FA3EE2"/>
    <w:rsid w:val="168B7016"/>
    <w:rsid w:val="16A20B69"/>
    <w:rsid w:val="16BE59A3"/>
    <w:rsid w:val="17EC30D6"/>
    <w:rsid w:val="19341DAD"/>
    <w:rsid w:val="19A277FE"/>
    <w:rsid w:val="19EE1F72"/>
    <w:rsid w:val="1A0C5FD7"/>
    <w:rsid w:val="1A3143B5"/>
    <w:rsid w:val="1A701863"/>
    <w:rsid w:val="1A8B0292"/>
    <w:rsid w:val="1AD50F49"/>
    <w:rsid w:val="1AE120CD"/>
    <w:rsid w:val="1B0B1D6C"/>
    <w:rsid w:val="1B284E47"/>
    <w:rsid w:val="1B4D0020"/>
    <w:rsid w:val="1CB22EFF"/>
    <w:rsid w:val="1D235D7D"/>
    <w:rsid w:val="1D3A75B2"/>
    <w:rsid w:val="1DB81189"/>
    <w:rsid w:val="1DD45AAC"/>
    <w:rsid w:val="1DD60823"/>
    <w:rsid w:val="1F182311"/>
    <w:rsid w:val="1F1D09E6"/>
    <w:rsid w:val="1F8359DC"/>
    <w:rsid w:val="1FDD5B45"/>
    <w:rsid w:val="20647C35"/>
    <w:rsid w:val="20854837"/>
    <w:rsid w:val="20CC00CF"/>
    <w:rsid w:val="20E27A40"/>
    <w:rsid w:val="21225362"/>
    <w:rsid w:val="232706C4"/>
    <w:rsid w:val="23295E31"/>
    <w:rsid w:val="23E978F0"/>
    <w:rsid w:val="24393863"/>
    <w:rsid w:val="24EC2B6F"/>
    <w:rsid w:val="25A46EC4"/>
    <w:rsid w:val="25B00E69"/>
    <w:rsid w:val="25BC4D38"/>
    <w:rsid w:val="26804A23"/>
    <w:rsid w:val="26977980"/>
    <w:rsid w:val="26F7280B"/>
    <w:rsid w:val="27A3647F"/>
    <w:rsid w:val="27C527D9"/>
    <w:rsid w:val="280D09ED"/>
    <w:rsid w:val="283B21AE"/>
    <w:rsid w:val="28B561C3"/>
    <w:rsid w:val="28BE2BAA"/>
    <w:rsid w:val="28FB01A2"/>
    <w:rsid w:val="29CF7E9E"/>
    <w:rsid w:val="2A3E6BB7"/>
    <w:rsid w:val="2A977015"/>
    <w:rsid w:val="2AB50744"/>
    <w:rsid w:val="2B911DE1"/>
    <w:rsid w:val="2BD6638E"/>
    <w:rsid w:val="2BF2667B"/>
    <w:rsid w:val="2C190A0E"/>
    <w:rsid w:val="2CE27B62"/>
    <w:rsid w:val="2D25106D"/>
    <w:rsid w:val="2D566575"/>
    <w:rsid w:val="2E024368"/>
    <w:rsid w:val="2E314855"/>
    <w:rsid w:val="2EBF6305"/>
    <w:rsid w:val="2F3E66E6"/>
    <w:rsid w:val="2F7F7A26"/>
    <w:rsid w:val="3102047A"/>
    <w:rsid w:val="313B64B8"/>
    <w:rsid w:val="31B76A5D"/>
    <w:rsid w:val="32C35D39"/>
    <w:rsid w:val="336035D3"/>
    <w:rsid w:val="34266E30"/>
    <w:rsid w:val="34A42225"/>
    <w:rsid w:val="35485DE1"/>
    <w:rsid w:val="359916AD"/>
    <w:rsid w:val="35A65A3D"/>
    <w:rsid w:val="35DC6559"/>
    <w:rsid w:val="35F658D7"/>
    <w:rsid w:val="36F66D58"/>
    <w:rsid w:val="373A6E70"/>
    <w:rsid w:val="373F7D45"/>
    <w:rsid w:val="374D38C1"/>
    <w:rsid w:val="3872263A"/>
    <w:rsid w:val="38A4523E"/>
    <w:rsid w:val="39966519"/>
    <w:rsid w:val="39C50099"/>
    <w:rsid w:val="39E62997"/>
    <w:rsid w:val="3ABC5104"/>
    <w:rsid w:val="3ACC46AF"/>
    <w:rsid w:val="3C05622C"/>
    <w:rsid w:val="3C6C3998"/>
    <w:rsid w:val="3D3801FE"/>
    <w:rsid w:val="3D505823"/>
    <w:rsid w:val="3D6C56D3"/>
    <w:rsid w:val="3DDA5A4F"/>
    <w:rsid w:val="3EC55271"/>
    <w:rsid w:val="3EE14C5F"/>
    <w:rsid w:val="3F30771F"/>
    <w:rsid w:val="3FCA3EB0"/>
    <w:rsid w:val="4161311C"/>
    <w:rsid w:val="41942279"/>
    <w:rsid w:val="41A34BE5"/>
    <w:rsid w:val="42637997"/>
    <w:rsid w:val="428639BD"/>
    <w:rsid w:val="434A7C2D"/>
    <w:rsid w:val="438F77F8"/>
    <w:rsid w:val="43AC0A2E"/>
    <w:rsid w:val="43CD757A"/>
    <w:rsid w:val="44C71AD7"/>
    <w:rsid w:val="45306AA1"/>
    <w:rsid w:val="454125FE"/>
    <w:rsid w:val="454E434A"/>
    <w:rsid w:val="454F0BBF"/>
    <w:rsid w:val="457C4AF8"/>
    <w:rsid w:val="4580571F"/>
    <w:rsid w:val="458C522E"/>
    <w:rsid w:val="46334724"/>
    <w:rsid w:val="46485C8D"/>
    <w:rsid w:val="46E733AC"/>
    <w:rsid w:val="477E6EBA"/>
    <w:rsid w:val="478D4883"/>
    <w:rsid w:val="480A20CE"/>
    <w:rsid w:val="485103CD"/>
    <w:rsid w:val="485150A5"/>
    <w:rsid w:val="48FB2B9F"/>
    <w:rsid w:val="49827BE6"/>
    <w:rsid w:val="49B93CB1"/>
    <w:rsid w:val="49CC1165"/>
    <w:rsid w:val="4A177120"/>
    <w:rsid w:val="4A2A2824"/>
    <w:rsid w:val="4AAF4D77"/>
    <w:rsid w:val="4AC7793F"/>
    <w:rsid w:val="4B0F6DB1"/>
    <w:rsid w:val="4B7E590F"/>
    <w:rsid w:val="4B9C6AC0"/>
    <w:rsid w:val="4BA95AA8"/>
    <w:rsid w:val="4BBF3C78"/>
    <w:rsid w:val="4C997B78"/>
    <w:rsid w:val="4D100624"/>
    <w:rsid w:val="4D5B0EA9"/>
    <w:rsid w:val="4DCA36E4"/>
    <w:rsid w:val="4E0D2619"/>
    <w:rsid w:val="4E875D7E"/>
    <w:rsid w:val="4EC14B00"/>
    <w:rsid w:val="4F073684"/>
    <w:rsid w:val="4F4A531F"/>
    <w:rsid w:val="4F952A3E"/>
    <w:rsid w:val="500412BF"/>
    <w:rsid w:val="50212601"/>
    <w:rsid w:val="502918AA"/>
    <w:rsid w:val="502F792B"/>
    <w:rsid w:val="50534FE9"/>
    <w:rsid w:val="50E838F9"/>
    <w:rsid w:val="510C6ADC"/>
    <w:rsid w:val="5112351F"/>
    <w:rsid w:val="512E4EF8"/>
    <w:rsid w:val="513345FD"/>
    <w:rsid w:val="517D5E7F"/>
    <w:rsid w:val="51F15487"/>
    <w:rsid w:val="524A7C1A"/>
    <w:rsid w:val="52E7540C"/>
    <w:rsid w:val="533407C0"/>
    <w:rsid w:val="533A53F0"/>
    <w:rsid w:val="53C67BFA"/>
    <w:rsid w:val="54536FD8"/>
    <w:rsid w:val="54DD673F"/>
    <w:rsid w:val="55621614"/>
    <w:rsid w:val="557213CB"/>
    <w:rsid w:val="55754B13"/>
    <w:rsid w:val="561D378D"/>
    <w:rsid w:val="56D77DE0"/>
    <w:rsid w:val="58600F30"/>
    <w:rsid w:val="588C2712"/>
    <w:rsid w:val="58DC7D89"/>
    <w:rsid w:val="590F5EFC"/>
    <w:rsid w:val="592427E4"/>
    <w:rsid w:val="596575FD"/>
    <w:rsid w:val="597C49C2"/>
    <w:rsid w:val="5981606D"/>
    <w:rsid w:val="5A9214DF"/>
    <w:rsid w:val="5B3C23A4"/>
    <w:rsid w:val="5C371FC3"/>
    <w:rsid w:val="5CB52971"/>
    <w:rsid w:val="5D0206B9"/>
    <w:rsid w:val="5D092D37"/>
    <w:rsid w:val="5D221689"/>
    <w:rsid w:val="5D3C274B"/>
    <w:rsid w:val="5D8453A4"/>
    <w:rsid w:val="5E700483"/>
    <w:rsid w:val="5F3D47D7"/>
    <w:rsid w:val="5F631986"/>
    <w:rsid w:val="5FAE2DFB"/>
    <w:rsid w:val="60277483"/>
    <w:rsid w:val="60644D31"/>
    <w:rsid w:val="608F7035"/>
    <w:rsid w:val="60AA20C1"/>
    <w:rsid w:val="61714391"/>
    <w:rsid w:val="619F3020"/>
    <w:rsid w:val="621C4AAC"/>
    <w:rsid w:val="6244085C"/>
    <w:rsid w:val="626B1E4E"/>
    <w:rsid w:val="628200BE"/>
    <w:rsid w:val="63FF3F9A"/>
    <w:rsid w:val="64EA33D4"/>
    <w:rsid w:val="65425D02"/>
    <w:rsid w:val="65A2421A"/>
    <w:rsid w:val="66AF21DF"/>
    <w:rsid w:val="66B2323F"/>
    <w:rsid w:val="670F7122"/>
    <w:rsid w:val="671B335F"/>
    <w:rsid w:val="672D1356"/>
    <w:rsid w:val="677D2CA4"/>
    <w:rsid w:val="67AD2682"/>
    <w:rsid w:val="67CF2F2F"/>
    <w:rsid w:val="682F2399"/>
    <w:rsid w:val="68325C18"/>
    <w:rsid w:val="68331B39"/>
    <w:rsid w:val="68F05BE9"/>
    <w:rsid w:val="69E403F2"/>
    <w:rsid w:val="69EB7060"/>
    <w:rsid w:val="6C7C6087"/>
    <w:rsid w:val="6C922387"/>
    <w:rsid w:val="6CD65F3D"/>
    <w:rsid w:val="6CDD55CB"/>
    <w:rsid w:val="6D515787"/>
    <w:rsid w:val="6DE863AB"/>
    <w:rsid w:val="6DFE2FB2"/>
    <w:rsid w:val="6EA053AA"/>
    <w:rsid w:val="70124EFA"/>
    <w:rsid w:val="70177A57"/>
    <w:rsid w:val="705C54C7"/>
    <w:rsid w:val="72035FEE"/>
    <w:rsid w:val="73A42FC4"/>
    <w:rsid w:val="745B422F"/>
    <w:rsid w:val="74670BD1"/>
    <w:rsid w:val="74F26F65"/>
    <w:rsid w:val="75854A31"/>
    <w:rsid w:val="759369B7"/>
    <w:rsid w:val="7652439C"/>
    <w:rsid w:val="76835FFD"/>
    <w:rsid w:val="76B52FA7"/>
    <w:rsid w:val="774C6D39"/>
    <w:rsid w:val="776D545C"/>
    <w:rsid w:val="78720472"/>
    <w:rsid w:val="78F345D8"/>
    <w:rsid w:val="79420C91"/>
    <w:rsid w:val="7A6F3D08"/>
    <w:rsid w:val="7A9861C9"/>
    <w:rsid w:val="7ADB448F"/>
    <w:rsid w:val="7AEC4607"/>
    <w:rsid w:val="7AF83CFD"/>
    <w:rsid w:val="7B8C08E9"/>
    <w:rsid w:val="7B927F63"/>
    <w:rsid w:val="7C6412FE"/>
    <w:rsid w:val="7CE603D1"/>
    <w:rsid w:val="7CF654D4"/>
    <w:rsid w:val="7D761E27"/>
    <w:rsid w:val="7E6E4FC0"/>
    <w:rsid w:val="7EA13DCB"/>
    <w:rsid w:val="7EDB204F"/>
    <w:rsid w:val="7EFB10E8"/>
    <w:rsid w:val="7F4B46BB"/>
    <w:rsid w:val="7F602C10"/>
    <w:rsid w:val="7F85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细黑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4"/>
      <w:szCs w:val="32"/>
    </w:rPr>
  </w:style>
  <w:style w:type="table" w:styleId="9">
    <w:name w:val="Table Grid"/>
    <w:basedOn w:val="8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标题 1 字符"/>
    <w:basedOn w:val="10"/>
    <w:link w:val="2"/>
    <w:qFormat/>
    <w:uiPriority w:val="9"/>
    <w:rPr>
      <w:rFonts w:eastAsia="华文细黑"/>
      <w:b/>
      <w:bCs/>
      <w:kern w:val="44"/>
      <w:sz w:val="32"/>
      <w:szCs w:val="44"/>
    </w:rPr>
  </w:style>
  <w:style w:type="character" w:customStyle="1" w:styleId="13">
    <w:name w:val="标题 字符"/>
    <w:basedOn w:val="10"/>
    <w:link w:val="7"/>
    <w:qFormat/>
    <w:uiPriority w:val="10"/>
    <w:rPr>
      <w:rFonts w:eastAsia="华文细黑" w:asciiTheme="majorHAnsi" w:hAnsiTheme="majorHAnsi" w:cstheme="majorBidi"/>
      <w:b/>
      <w:bCs/>
      <w:sz w:val="44"/>
      <w:szCs w:val="32"/>
    </w:rPr>
  </w:style>
  <w:style w:type="character" w:customStyle="1" w:styleId="14">
    <w:name w:val="页眉 字符"/>
    <w:basedOn w:val="10"/>
    <w:link w:val="5"/>
    <w:qFormat/>
    <w:uiPriority w:val="99"/>
    <w:rPr>
      <w:rFonts w:eastAsia="华文细黑"/>
      <w:sz w:val="18"/>
      <w:szCs w:val="18"/>
    </w:rPr>
  </w:style>
  <w:style w:type="character" w:customStyle="1" w:styleId="15">
    <w:name w:val="页脚 字符"/>
    <w:basedOn w:val="10"/>
    <w:link w:val="4"/>
    <w:qFormat/>
    <w:uiPriority w:val="99"/>
    <w:rPr>
      <w:rFonts w:eastAsia="华文细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demo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demo.dotm</Template>
  <Pages>51</Pages>
  <Words>843</Words>
  <Characters>1719</Characters>
  <Lines>1</Lines>
  <Paragraphs>1</Paragraphs>
  <TotalTime>137</TotalTime>
  <ScaleCrop>false</ScaleCrop>
  <LinksUpToDate>false</LinksUpToDate>
  <CharactersWithSpaces>1838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2026-07-06T01:27:00Z</dcterms:created>
  <dc:creator>徐俊斌</dc:creator>
  <cp:lastModifiedBy>徐俊斌</cp:lastModifiedBy>
  <dcterms:modified xsi:type="dcterms:W3CDTF">2026-07-27T09:18:50Z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5EB8077E7EAA4DCE9DD72F732287E30F_11</vt:lpwstr>
  </property>
  <property fmtid="{D5CDD505-2E9C-101B-9397-08002B2CF9AE}" pid="3" name="KSOTemplateDocerSaveRecord">
    <vt:lpwstr>eyJoZGlkIjoiN2U4NmZhMzQyMjFiMWZhOTZiODNmM2M1NTJjOGQwZGQiLCJ1c2VySWQiOiIxMDM3OTUzNDQ2In0=</vt:lpwstr>
  </property>
  <property fmtid="{D5CDD505-2E9C-101B-9397-08002B2CF9AE}" pid="4" name="KSOProductBuildVer">
    <vt:lpwstr>2052-12.1.0.26895</vt:lpwstr>
  </property>
</Properties>
</file>